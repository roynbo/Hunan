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41846907" w:displacedByCustomXml="next"/>
    <w:bookmarkStart w:id="1" w:name="_Toc439772922" w:displacedByCustomXml="next"/>
    <w:sdt>
      <w:sdtPr>
        <w:rPr>
          <w:rFonts w:ascii="Times New Roman" w:eastAsia="宋体" w:hAnsi="Times New Roman"/>
          <w:bCs w:val="0"/>
          <w:color w:val="auto"/>
          <w:kern w:val="2"/>
          <w:sz w:val="24"/>
          <w:szCs w:val="22"/>
          <w:lang w:val="zh-CN"/>
        </w:rPr>
        <w:id w:val="-1528941276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EC0387" w:rsidRDefault="00EC0387" w:rsidP="00EC0387">
          <w:pPr>
            <w:pStyle w:val="TOC"/>
            <w:numPr>
              <w:ilvl w:val="0"/>
              <w:numId w:val="0"/>
            </w:numPr>
            <w:spacing w:before="163" w:after="163"/>
            <w:ind w:left="1440" w:right="240" w:firstLineChars="1050" w:firstLine="2520"/>
          </w:pPr>
          <w:r>
            <w:rPr>
              <w:lang w:val="zh-CN"/>
            </w:rPr>
            <w:t>目录</w:t>
          </w:r>
        </w:p>
        <w:p w:rsidR="00C82A2E" w:rsidRDefault="00EC0387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1"/>
              <w:szCs w:val="22"/>
            </w:rPr>
          </w:pPr>
          <w:r>
            <w:rPr>
              <w:sz w:val="21"/>
            </w:rPr>
            <w:fldChar w:fldCharType="begin"/>
          </w:r>
          <w:r>
            <w:instrText xml:space="preserve"> TOC \o "1-3" \h \z \u </w:instrText>
          </w:r>
          <w:r>
            <w:rPr>
              <w:sz w:val="21"/>
            </w:rPr>
            <w:fldChar w:fldCharType="separate"/>
          </w:r>
          <w:hyperlink w:anchor="_Toc524253328" w:history="1">
            <w:r w:rsidR="00C82A2E" w:rsidRPr="00D71AF4">
              <w:rPr>
                <w:rStyle w:val="af5"/>
              </w:rPr>
              <w:t>第一章 手持平板应用介绍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_Toc524253328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2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2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24253329" w:history="1">
            <w:r w:rsidR="00C82A2E" w:rsidRPr="00D71AF4">
              <w:rPr>
                <w:rStyle w:val="af5"/>
              </w:rPr>
              <w:t>1.1 主界面介绍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_Toc524253329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2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2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24253330" w:history="1">
            <w:r w:rsidR="00C82A2E" w:rsidRPr="00D71AF4">
              <w:rPr>
                <w:rStyle w:val="af5"/>
              </w:rPr>
              <w:t>1.2 车模式介绍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_Toc524253330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3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2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24253331" w:history="1">
            <w:r w:rsidR="00C82A2E" w:rsidRPr="00D71AF4">
              <w:rPr>
                <w:rStyle w:val="af5"/>
              </w:rPr>
              <w:t>1.3 机械臂模式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_Toc524253331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4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1"/>
              <w:szCs w:val="22"/>
            </w:rPr>
          </w:pPr>
          <w:hyperlink w:anchor="_Toc524253332" w:history="1">
            <w:r w:rsidR="00C82A2E" w:rsidRPr="00D71AF4">
              <w:rPr>
                <w:rStyle w:val="af5"/>
              </w:rPr>
              <w:t>第二章 上位机控制箱介绍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_Toc524253332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6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2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24253333" w:history="1">
            <w:r w:rsidR="00C82A2E" w:rsidRPr="00D71AF4">
              <w:rPr>
                <w:rStyle w:val="af5"/>
              </w:rPr>
              <w:t>2.1 界面介绍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_Toc524253333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6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2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24253334" w:history="1">
            <w:r w:rsidR="00C82A2E" w:rsidRPr="00D71AF4">
              <w:rPr>
                <w:rStyle w:val="af5"/>
              </w:rPr>
              <w:t>2.2 操作介绍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_Toc524253334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7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1"/>
            <w:rPr>
              <w:rFonts w:asciiTheme="minorHAnsi" w:eastAsiaTheme="minorEastAsia" w:hAnsiTheme="minorHAnsi" w:cstheme="minorBidi"/>
              <w:bCs w:val="0"/>
              <w:kern w:val="2"/>
              <w:sz w:val="21"/>
              <w:szCs w:val="22"/>
            </w:rPr>
          </w:pPr>
          <w:hyperlink w:anchor="_Toc524253335" w:history="1">
            <w:r w:rsidR="00C82A2E" w:rsidRPr="00D71AF4">
              <w:rPr>
                <w:rStyle w:val="af5"/>
              </w:rPr>
              <w:t>第三章 日常故障及处理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_Toc524253335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8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2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24253336" w:history="1">
            <w:r w:rsidR="00C82A2E" w:rsidRPr="00D71AF4">
              <w:rPr>
                <w:rStyle w:val="af5"/>
              </w:rPr>
              <w:t>3.1 网络通讯故障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_Toc524253336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8</w:t>
            </w:r>
            <w:r w:rsidR="00C82A2E">
              <w:rPr>
                <w:webHidden/>
              </w:rPr>
              <w:fldChar w:fldCharType="end"/>
            </w:r>
          </w:hyperlink>
        </w:p>
        <w:p w:rsidR="00C82A2E" w:rsidRDefault="0001225C">
          <w:pPr>
            <w:pStyle w:val="TOC2"/>
            <w:rPr>
              <w:rFonts w:asciiTheme="minorHAnsi" w:eastAsiaTheme="minorEastAsia" w:hAnsiTheme="minorHAnsi" w:cstheme="minorBidi"/>
              <w:bCs w:val="0"/>
              <w:szCs w:val="22"/>
            </w:rPr>
          </w:pPr>
          <w:hyperlink w:anchor="_Toc524253337" w:history="1">
            <w:r w:rsidR="00C82A2E" w:rsidRPr="00D71AF4">
              <w:rPr>
                <w:rStyle w:val="af5"/>
              </w:rPr>
              <w:t>3.2 电压不足</w:t>
            </w:r>
            <w:r w:rsidR="00C82A2E">
              <w:rPr>
                <w:webHidden/>
              </w:rPr>
              <w:tab/>
            </w:r>
            <w:r w:rsidR="00C82A2E">
              <w:rPr>
                <w:webHidden/>
              </w:rPr>
              <w:fldChar w:fldCharType="begin"/>
            </w:r>
            <w:r w:rsidR="00C82A2E">
              <w:rPr>
                <w:webHidden/>
              </w:rPr>
              <w:instrText xml:space="preserve"> PAGEREF _Toc524253337 \h </w:instrText>
            </w:r>
            <w:r w:rsidR="00C82A2E">
              <w:rPr>
                <w:webHidden/>
              </w:rPr>
            </w:r>
            <w:r w:rsidR="00C82A2E">
              <w:rPr>
                <w:webHidden/>
              </w:rPr>
              <w:fldChar w:fldCharType="separate"/>
            </w:r>
            <w:r w:rsidR="00C82A2E">
              <w:rPr>
                <w:webHidden/>
              </w:rPr>
              <w:t>8</w:t>
            </w:r>
            <w:r w:rsidR="00C82A2E">
              <w:rPr>
                <w:webHidden/>
              </w:rPr>
              <w:fldChar w:fldCharType="end"/>
            </w:r>
          </w:hyperlink>
        </w:p>
        <w:p w:rsidR="00017EA4" w:rsidRDefault="00EC0387" w:rsidP="00017EA4">
          <w:pPr>
            <w:ind w:left="240" w:right="240"/>
            <w:jc w:val="left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EC0387" w:rsidRDefault="0001225C" w:rsidP="00017EA4">
          <w:pPr>
            <w:ind w:left="240" w:right="240"/>
            <w:jc w:val="left"/>
          </w:pPr>
        </w:p>
      </w:sdtContent>
    </w:sdt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17EA4">
      <w:pPr>
        <w:ind w:left="240" w:right="240"/>
      </w:pPr>
    </w:p>
    <w:p w:rsidR="00017EA4" w:rsidRDefault="00017EA4" w:rsidP="000E1FCF">
      <w:pPr>
        <w:ind w:leftChars="0" w:left="0" w:right="240"/>
      </w:pPr>
    </w:p>
    <w:p w:rsidR="001044C3" w:rsidRDefault="00C82A2E" w:rsidP="001044C3">
      <w:pPr>
        <w:pStyle w:val="11"/>
        <w:spacing w:before="163" w:after="163"/>
        <w:ind w:right="240"/>
      </w:pPr>
      <w:bookmarkStart w:id="2" w:name="_Toc524253328"/>
      <w:r>
        <w:rPr>
          <w:rFonts w:hint="eastAsia"/>
        </w:rPr>
        <w:lastRenderedPageBreak/>
        <w:t>手持平</w:t>
      </w:r>
      <w:proofErr w:type="gramStart"/>
      <w:r>
        <w:rPr>
          <w:rFonts w:hint="eastAsia"/>
        </w:rPr>
        <w:t>板应用</w:t>
      </w:r>
      <w:proofErr w:type="gramEnd"/>
      <w:r w:rsidR="001044C3">
        <w:rPr>
          <w:rFonts w:hint="eastAsia"/>
        </w:rPr>
        <w:t>介绍</w:t>
      </w:r>
      <w:bookmarkEnd w:id="2"/>
    </w:p>
    <w:p w:rsidR="007C3A7E" w:rsidRDefault="001044C3" w:rsidP="007C3A7E">
      <w:pPr>
        <w:pStyle w:val="22"/>
        <w:spacing w:before="163" w:after="163"/>
      </w:pPr>
      <w:bookmarkStart w:id="3" w:name="_Toc524253329"/>
      <w:r>
        <w:rPr>
          <w:rFonts w:hint="eastAsia"/>
        </w:rPr>
        <w:t>主界面</w:t>
      </w:r>
      <w:r>
        <w:t>介绍</w:t>
      </w:r>
      <w:bookmarkEnd w:id="3"/>
    </w:p>
    <w:p w:rsidR="00231473" w:rsidRDefault="00C24F7B" w:rsidP="005D3303">
      <w:pPr>
        <w:ind w:left="240" w:right="240"/>
        <w:jc w:val="center"/>
      </w:pPr>
      <w:r w:rsidRPr="00C24F7B">
        <w:rPr>
          <w:noProof/>
        </w:rPr>
        <w:drawing>
          <wp:inline distT="0" distB="0" distL="0" distR="0" wp14:anchorId="55F8EA42" wp14:editId="493FB94C">
            <wp:extent cx="5579110" cy="3486944"/>
            <wp:effectExtent l="0" t="0" r="2540" b="0"/>
            <wp:docPr id="4" name="图片 4" descr="C:\Users\aitian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itian\Desktop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F7B" w:rsidRDefault="00C24F7B" w:rsidP="005D3303">
      <w:pPr>
        <w:ind w:left="240" w:right="240"/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模式选择界面</w:t>
      </w:r>
    </w:p>
    <w:p w:rsidR="00C24F7B" w:rsidRDefault="00C24F7B" w:rsidP="00C24F7B">
      <w:pPr>
        <w:ind w:left="240" w:right="240"/>
      </w:pPr>
      <w:r>
        <w:rPr>
          <w:rFonts w:hint="eastAsia"/>
        </w:rPr>
        <w:t>进入</w:t>
      </w:r>
      <w:r>
        <w:rPr>
          <w:rFonts w:hint="eastAsia"/>
        </w:rPr>
        <w:t>app</w:t>
      </w:r>
      <w:r>
        <w:rPr>
          <w:rFonts w:hint="eastAsia"/>
        </w:rPr>
        <w:t>之后，进入图</w:t>
      </w:r>
      <w:r>
        <w:rPr>
          <w:rFonts w:hint="eastAsia"/>
        </w:rPr>
        <w:t>1</w:t>
      </w:r>
      <w:r>
        <w:rPr>
          <w:rFonts w:hint="eastAsia"/>
        </w:rPr>
        <w:t>界面，进入模式选择界面</w:t>
      </w:r>
      <w:r w:rsidR="00EB67FB">
        <w:rPr>
          <w:rFonts w:hint="eastAsia"/>
        </w:rPr>
        <w:t>。</w:t>
      </w:r>
    </w:p>
    <w:p w:rsidR="005D3303" w:rsidRDefault="00C24F7B" w:rsidP="00603377">
      <w:pPr>
        <w:pStyle w:val="af2"/>
        <w:numPr>
          <w:ilvl w:val="0"/>
          <w:numId w:val="26"/>
        </w:numPr>
        <w:spacing w:before="163" w:after="163"/>
        <w:ind w:leftChars="0" w:right="240"/>
        <w:jc w:val="left"/>
      </w:pPr>
      <w:r>
        <w:rPr>
          <w:rFonts w:hint="eastAsia"/>
        </w:rPr>
        <w:t>车模式</w:t>
      </w:r>
      <w:r w:rsidR="00F374AC">
        <w:rPr>
          <w:rFonts w:hint="eastAsia"/>
        </w:rPr>
        <w:t>：</w:t>
      </w:r>
      <w:r w:rsidR="009E1F69">
        <w:rPr>
          <w:rFonts w:hint="eastAsia"/>
        </w:rPr>
        <w:t>对车轮和摆臂进行控制</w:t>
      </w:r>
      <w:r w:rsidR="00EB67FB">
        <w:rPr>
          <w:rFonts w:hint="eastAsia"/>
        </w:rPr>
        <w:t>。</w:t>
      </w:r>
    </w:p>
    <w:p w:rsidR="00C267E7" w:rsidRDefault="00C24F7B" w:rsidP="00603377">
      <w:pPr>
        <w:pStyle w:val="af2"/>
        <w:numPr>
          <w:ilvl w:val="0"/>
          <w:numId w:val="26"/>
        </w:numPr>
        <w:spacing w:before="163" w:after="163"/>
        <w:ind w:leftChars="0" w:right="240"/>
        <w:jc w:val="left"/>
      </w:pPr>
      <w:r>
        <w:rPr>
          <w:rFonts w:hint="eastAsia"/>
        </w:rPr>
        <w:t>机械臂</w:t>
      </w:r>
      <w:r w:rsidR="00623A90">
        <w:rPr>
          <w:rFonts w:hint="eastAsia"/>
        </w:rPr>
        <w:t>：</w:t>
      </w:r>
      <w:r w:rsidR="009E1F69">
        <w:rPr>
          <w:rFonts w:hint="eastAsia"/>
        </w:rPr>
        <w:t>对机械</w:t>
      </w:r>
      <w:proofErr w:type="gramStart"/>
      <w:r w:rsidR="009E1F69">
        <w:rPr>
          <w:rFonts w:hint="eastAsia"/>
        </w:rPr>
        <w:t>臂进行</w:t>
      </w:r>
      <w:proofErr w:type="gramEnd"/>
      <w:r w:rsidR="009E1F69">
        <w:rPr>
          <w:rFonts w:hint="eastAsia"/>
        </w:rPr>
        <w:t>控制</w:t>
      </w:r>
      <w:r w:rsidR="00EB67FB">
        <w:rPr>
          <w:rFonts w:hint="eastAsia"/>
        </w:rPr>
        <w:t>。</w:t>
      </w:r>
      <w:r w:rsidR="009E1F69">
        <w:t xml:space="preserve"> </w:t>
      </w:r>
    </w:p>
    <w:p w:rsidR="007C3A7E" w:rsidRDefault="009E1F69" w:rsidP="007C3A7E">
      <w:pPr>
        <w:pStyle w:val="22"/>
        <w:spacing w:before="163" w:after="163"/>
      </w:pPr>
      <w:bookmarkStart w:id="4" w:name="_Toc524253330"/>
      <w:r>
        <w:rPr>
          <w:rFonts w:hint="eastAsia"/>
        </w:rPr>
        <w:lastRenderedPageBreak/>
        <w:t>车模式介绍</w:t>
      </w:r>
      <w:bookmarkEnd w:id="4"/>
    </w:p>
    <w:p w:rsidR="005C54E5" w:rsidRDefault="006E5D73" w:rsidP="00AA4A19">
      <w:pPr>
        <w:ind w:left="240" w:right="240"/>
        <w:jc w:val="center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273.75pt">
            <v:imagedata r:id="rId9" o:title="3"/>
          </v:shape>
        </w:pict>
      </w:r>
    </w:p>
    <w:p w:rsidR="00E04775" w:rsidRDefault="00E04775" w:rsidP="00AA4A19">
      <w:pPr>
        <w:ind w:left="240" w:right="240"/>
        <w:jc w:val="center"/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车模式控制界面</w:t>
      </w:r>
    </w:p>
    <w:p w:rsidR="009E1F69" w:rsidRDefault="009E1F69" w:rsidP="007D30AB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启动：首次必须</w:t>
      </w:r>
      <w:r w:rsidR="008160E9">
        <w:rPr>
          <w:rFonts w:hint="eastAsia"/>
        </w:rPr>
        <w:t>点击</w:t>
      </w:r>
      <w:r>
        <w:rPr>
          <w:rFonts w:hint="eastAsia"/>
        </w:rPr>
        <w:t>启动按钮，所有模块将会准备就绪</w:t>
      </w:r>
      <w:r w:rsidR="00EB67FB">
        <w:rPr>
          <w:rFonts w:hint="eastAsia"/>
        </w:rPr>
        <w:t>。</w:t>
      </w:r>
    </w:p>
    <w:p w:rsidR="009E1F69" w:rsidRDefault="009E1F69" w:rsidP="007D30AB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档位选择：</w:t>
      </w:r>
      <w:r w:rsidR="008160E9">
        <w:rPr>
          <w:rFonts w:hint="eastAsia"/>
        </w:rPr>
        <w:t>机器人速度档位选择，一共分为</w:t>
      </w:r>
      <w:r w:rsidR="008160E9">
        <w:rPr>
          <w:rFonts w:hint="eastAsia"/>
        </w:rPr>
        <w:t>3</w:t>
      </w:r>
      <w:r w:rsidR="008160E9">
        <w:rPr>
          <w:rFonts w:hint="eastAsia"/>
        </w:rPr>
        <w:t>档，档位越高，速度越快</w:t>
      </w:r>
      <w:r w:rsidR="00EB67FB">
        <w:rPr>
          <w:rFonts w:hint="eastAsia"/>
        </w:rPr>
        <w:t>。</w:t>
      </w:r>
    </w:p>
    <w:p w:rsidR="008160E9" w:rsidRDefault="008160E9" w:rsidP="008160E9">
      <w:pPr>
        <w:pStyle w:val="af2"/>
        <w:spacing w:before="163" w:after="163"/>
        <w:ind w:leftChars="0" w:left="1920" w:right="240" w:firstLine="0"/>
        <w:jc w:val="left"/>
      </w:pPr>
      <w:r>
        <w:rPr>
          <w:rFonts w:hint="eastAsia"/>
        </w:rPr>
        <w:t>建议在爬坡时选择一档；在平坦路面可以选择高速档</w:t>
      </w:r>
      <w:r w:rsidR="00EB67FB">
        <w:rPr>
          <w:rFonts w:hint="eastAsia"/>
        </w:rPr>
        <w:t>。</w:t>
      </w:r>
    </w:p>
    <w:p w:rsidR="009E1F69" w:rsidRDefault="008160E9" w:rsidP="007D30AB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车轮控制：左侧</w:t>
      </w:r>
      <w:r w:rsidR="00E04775">
        <w:rPr>
          <w:rFonts w:hint="eastAsia"/>
        </w:rPr>
        <w:t>旋钮</w:t>
      </w:r>
      <w:r>
        <w:rPr>
          <w:rFonts w:hint="eastAsia"/>
        </w:rPr>
        <w:t>进行车轮的运动控制</w:t>
      </w:r>
      <w:r w:rsidR="00EB67FB">
        <w:rPr>
          <w:rFonts w:hint="eastAsia"/>
        </w:rPr>
        <w:t>。</w:t>
      </w:r>
    </w:p>
    <w:p w:rsidR="00A96EB3" w:rsidRDefault="008160E9" w:rsidP="007D30AB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摆臂控制：</w:t>
      </w:r>
      <w:r w:rsidR="00E04775">
        <w:rPr>
          <w:rFonts w:hint="eastAsia"/>
        </w:rPr>
        <w:t>摆臂分为前摆和后摆，可以分组进行控制</w:t>
      </w:r>
      <w:r w:rsidR="001044C3">
        <w:rPr>
          <w:rFonts w:hint="eastAsia"/>
        </w:rPr>
        <w:t>。无需长按，只要点一下，摆臂即运动，到达预想位置后按暂停，停止运动。</w:t>
      </w:r>
    </w:p>
    <w:p w:rsidR="00A96EB3" w:rsidRDefault="00E04775" w:rsidP="00A96EB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暂停：所有模块停止运动</w:t>
      </w:r>
      <w:r w:rsidR="00EB67FB">
        <w:rPr>
          <w:rFonts w:hint="eastAsia"/>
        </w:rPr>
        <w:t>。</w:t>
      </w:r>
    </w:p>
    <w:p w:rsidR="00E04775" w:rsidRDefault="00E04775" w:rsidP="00A96EB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复位：所有模块进入初始状态，如果想再次运动必须要点击启动按钮</w:t>
      </w:r>
      <w:r w:rsidR="00EB67FB">
        <w:rPr>
          <w:rFonts w:hint="eastAsia"/>
        </w:rPr>
        <w:t>。</w:t>
      </w:r>
    </w:p>
    <w:p w:rsidR="00E04775" w:rsidRDefault="00E04775" w:rsidP="00A96EB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速度显示：上</w:t>
      </w:r>
      <w:proofErr w:type="gramStart"/>
      <w:r>
        <w:rPr>
          <w:rFonts w:hint="eastAsia"/>
        </w:rPr>
        <w:t>侧速度</w:t>
      </w:r>
      <w:proofErr w:type="gramEnd"/>
      <w:r>
        <w:rPr>
          <w:rFonts w:hint="eastAsia"/>
        </w:rPr>
        <w:t>显示模块显示当前</w:t>
      </w:r>
      <w:r>
        <w:rPr>
          <w:rFonts w:hint="eastAsia"/>
        </w:rPr>
        <w:t>x</w:t>
      </w:r>
      <w:r>
        <w:rPr>
          <w:rFonts w:hint="eastAsia"/>
        </w:rPr>
        <w:t>速度</w:t>
      </w:r>
      <w:r>
        <w:rPr>
          <w:rFonts w:hint="eastAsia"/>
        </w:rPr>
        <w:t>(</w:t>
      </w:r>
      <w:r>
        <w:rPr>
          <w:rFonts w:hint="eastAsia"/>
        </w:rPr>
        <w:t>车体前进速度</w:t>
      </w:r>
      <w:r>
        <w:t>)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速度（车</w:t>
      </w: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体旋转速度）</w:t>
      </w:r>
      <w:r w:rsidR="00EB67FB">
        <w:rPr>
          <w:rFonts w:hint="eastAsia"/>
        </w:rPr>
        <w:t>。</w:t>
      </w:r>
    </w:p>
    <w:p w:rsidR="00EC0387" w:rsidRDefault="00E04775" w:rsidP="001044C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lastRenderedPageBreak/>
        <w:t>返回上一界面：</w:t>
      </w:r>
      <w:r>
        <w:t xml:space="preserve"> </w:t>
      </w:r>
      <w:r>
        <w:rPr>
          <w:rFonts w:hint="eastAsia"/>
        </w:rPr>
        <w:t>返回模式选择界面</w:t>
      </w:r>
      <w:r w:rsidR="00EB67FB">
        <w:rPr>
          <w:rFonts w:hint="eastAsia"/>
        </w:rPr>
        <w:t>。</w:t>
      </w:r>
    </w:p>
    <w:p w:rsidR="00EC0387" w:rsidRDefault="00E04775" w:rsidP="00E04775">
      <w:pPr>
        <w:pStyle w:val="22"/>
        <w:spacing w:before="163" w:after="163"/>
      </w:pPr>
      <w:bookmarkStart w:id="5" w:name="_Toc524253331"/>
      <w:r>
        <w:rPr>
          <w:rFonts w:hint="eastAsia"/>
        </w:rPr>
        <w:t>机械臂模式</w:t>
      </w:r>
      <w:bookmarkEnd w:id="5"/>
    </w:p>
    <w:p w:rsidR="00EC0387" w:rsidRDefault="00510BC9" w:rsidP="00EC0387">
      <w:pPr>
        <w:spacing w:before="120" w:after="120"/>
        <w:ind w:leftChars="0" w:right="240"/>
        <w:jc w:val="left"/>
      </w:pPr>
      <w:r w:rsidRPr="00510BC9">
        <w:rPr>
          <w:noProof/>
        </w:rPr>
        <w:drawing>
          <wp:inline distT="0" distB="0" distL="0" distR="0">
            <wp:extent cx="5579110" cy="348694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卞越洋任务\Screenshot_20180912-15542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8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521" w:rsidRDefault="00CC7521" w:rsidP="00EC0387">
      <w:pPr>
        <w:spacing w:before="120" w:after="120"/>
        <w:ind w:leftChars="0" w:right="240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机械</w:t>
      </w:r>
      <w:proofErr w:type="gramStart"/>
      <w:r>
        <w:rPr>
          <w:rFonts w:hint="eastAsia"/>
        </w:rPr>
        <w:t>臂模式</w:t>
      </w:r>
      <w:proofErr w:type="gramEnd"/>
      <w:r>
        <w:rPr>
          <w:rFonts w:hint="eastAsia"/>
        </w:rPr>
        <w:t>控制界面</w:t>
      </w:r>
    </w:p>
    <w:p w:rsidR="00CC7521" w:rsidRDefault="00CC7521" w:rsidP="00CC7521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启动：首次必须点击启动按钮，所有模块将会准备就绪</w:t>
      </w:r>
      <w:r w:rsidR="00EB67FB">
        <w:rPr>
          <w:rFonts w:hint="eastAsia"/>
        </w:rPr>
        <w:t>。</w:t>
      </w:r>
    </w:p>
    <w:p w:rsidR="006E5D73" w:rsidRDefault="006E5D73" w:rsidP="006E5D7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末端运动按钮：提供了机械臂末端的上、下、左、右、前、后的运动按钮。</w:t>
      </w:r>
    </w:p>
    <w:p w:rsidR="00197D00" w:rsidRDefault="00197D00" w:rsidP="00B714CF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机械臂抓取启动：机械</w:t>
      </w:r>
      <w:proofErr w:type="gramStart"/>
      <w:r>
        <w:rPr>
          <w:rFonts w:hint="eastAsia"/>
        </w:rPr>
        <w:t>臂准备</w:t>
      </w:r>
      <w:proofErr w:type="gramEnd"/>
      <w:r>
        <w:rPr>
          <w:rFonts w:hint="eastAsia"/>
        </w:rPr>
        <w:t>就绪，并进入</w:t>
      </w:r>
      <w:r w:rsidR="00B24409">
        <w:rPr>
          <w:rFonts w:hint="eastAsia"/>
        </w:rPr>
        <w:t>第一步界面</w:t>
      </w:r>
      <w:r w:rsidR="00EB67FB">
        <w:rPr>
          <w:rFonts w:hint="eastAsia"/>
        </w:rPr>
        <w:t>。</w:t>
      </w:r>
    </w:p>
    <w:p w:rsidR="00B714CF" w:rsidRDefault="00B714CF" w:rsidP="00B714CF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暂停：所有模块停止运动</w:t>
      </w:r>
      <w:r w:rsidR="00EB67FB">
        <w:rPr>
          <w:rFonts w:hint="eastAsia"/>
        </w:rPr>
        <w:t>。</w:t>
      </w:r>
    </w:p>
    <w:p w:rsidR="00B714CF" w:rsidRDefault="00B714CF" w:rsidP="00B714CF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复位：所有模块进入初始状态，如果想再次运动必须要点击启动按钮</w:t>
      </w:r>
      <w:r w:rsidR="00EB67FB">
        <w:rPr>
          <w:rFonts w:hint="eastAsia"/>
        </w:rPr>
        <w:t>。</w:t>
      </w:r>
    </w:p>
    <w:p w:rsidR="00015C6A" w:rsidRDefault="00015C6A" w:rsidP="00015C6A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返回上一界面：</w:t>
      </w:r>
      <w:r>
        <w:t xml:space="preserve"> </w:t>
      </w:r>
      <w:r>
        <w:rPr>
          <w:rFonts w:hint="eastAsia"/>
        </w:rPr>
        <w:t>返回模式选择界面</w:t>
      </w:r>
      <w:r w:rsidR="00EB67FB">
        <w:rPr>
          <w:rFonts w:hint="eastAsia"/>
        </w:rPr>
        <w:t>。</w:t>
      </w:r>
    </w:p>
    <w:p w:rsidR="00B24409" w:rsidRDefault="00B24409" w:rsidP="00B24409">
      <w:pPr>
        <w:spacing w:before="120" w:after="120"/>
        <w:ind w:leftChars="0" w:right="240"/>
        <w:jc w:val="left"/>
      </w:pPr>
      <w:r w:rsidRPr="00B24409">
        <w:rPr>
          <w:noProof/>
        </w:rPr>
        <w:lastRenderedPageBreak/>
        <w:drawing>
          <wp:inline distT="0" distB="0" distL="0" distR="0">
            <wp:extent cx="5579110" cy="3486944"/>
            <wp:effectExtent l="0" t="0" r="2540" b="0"/>
            <wp:docPr id="8" name="图片 8" descr="C:\Users\Administrator\Desktop\卞越洋任务\Screenshot_20180912-155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卞越洋任务\Screenshot_20180912-1554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409" w:rsidRDefault="00B24409" w:rsidP="00B24409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就绪：机械</w:t>
      </w:r>
      <w:proofErr w:type="gramStart"/>
      <w:r>
        <w:rPr>
          <w:rFonts w:hint="eastAsia"/>
        </w:rPr>
        <w:t>臂运动</w:t>
      </w:r>
      <w:proofErr w:type="gramEnd"/>
      <w:r>
        <w:rPr>
          <w:rFonts w:hint="eastAsia"/>
        </w:rPr>
        <w:t>到初始设定位置</w:t>
      </w:r>
      <w:r w:rsidR="00EB67FB">
        <w:rPr>
          <w:rFonts w:hint="eastAsia"/>
        </w:rPr>
        <w:t>。</w:t>
      </w:r>
    </w:p>
    <w:p w:rsidR="00B24409" w:rsidRDefault="00B24409" w:rsidP="00B24409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紧停：返回机械</w:t>
      </w:r>
      <w:proofErr w:type="gramStart"/>
      <w:r>
        <w:rPr>
          <w:rFonts w:hint="eastAsia"/>
        </w:rPr>
        <w:t>臂模式主</w:t>
      </w:r>
      <w:proofErr w:type="gramEnd"/>
      <w:r>
        <w:rPr>
          <w:rFonts w:hint="eastAsia"/>
        </w:rPr>
        <w:t>界面，并且机械</w:t>
      </w:r>
      <w:proofErr w:type="gramStart"/>
      <w:r>
        <w:rPr>
          <w:rFonts w:hint="eastAsia"/>
        </w:rPr>
        <w:t>臂停</w:t>
      </w:r>
      <w:proofErr w:type="gramEnd"/>
      <w:r>
        <w:rPr>
          <w:rFonts w:hint="eastAsia"/>
        </w:rPr>
        <w:t>止运动</w:t>
      </w:r>
      <w:r w:rsidR="00EB67FB">
        <w:rPr>
          <w:rFonts w:hint="eastAsia"/>
        </w:rPr>
        <w:t>。</w:t>
      </w:r>
    </w:p>
    <w:p w:rsidR="006E5D73" w:rsidRDefault="00B24409" w:rsidP="006E5D7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抓取位置：机械</w:t>
      </w:r>
      <w:proofErr w:type="gramStart"/>
      <w:r>
        <w:rPr>
          <w:rFonts w:hint="eastAsia"/>
        </w:rPr>
        <w:t>臂运动</w:t>
      </w:r>
      <w:proofErr w:type="gramEnd"/>
      <w:r>
        <w:rPr>
          <w:rFonts w:hint="eastAsia"/>
        </w:rPr>
        <w:t>到指定抓取位置，并且进入</w:t>
      </w:r>
      <w:r w:rsidR="006E5D73">
        <w:rPr>
          <w:rFonts w:hint="eastAsia"/>
        </w:rPr>
        <w:t>微调</w:t>
      </w:r>
      <w:r>
        <w:rPr>
          <w:rFonts w:hint="eastAsia"/>
        </w:rPr>
        <w:t>界面</w:t>
      </w:r>
      <w:r w:rsidR="00EB67FB">
        <w:rPr>
          <w:rFonts w:hint="eastAsia"/>
        </w:rPr>
        <w:t>。</w:t>
      </w:r>
    </w:p>
    <w:p w:rsidR="006E5D73" w:rsidRDefault="006E5D73" w:rsidP="006E5D7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5579110" cy="3486944"/>
            <wp:effectExtent l="0" t="0" r="254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返回上一步：返回第一步界面。</w:t>
      </w:r>
    </w:p>
    <w:p w:rsidR="006E5D73" w:rsidRDefault="006E5D73" w:rsidP="006E5D7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紧停：返回机械</w:t>
      </w:r>
      <w:proofErr w:type="gramStart"/>
      <w:r>
        <w:rPr>
          <w:rFonts w:hint="eastAsia"/>
        </w:rPr>
        <w:t>臂模式主</w:t>
      </w:r>
      <w:proofErr w:type="gramEnd"/>
      <w:r>
        <w:rPr>
          <w:rFonts w:hint="eastAsia"/>
        </w:rPr>
        <w:t>界面，并且机械</w:t>
      </w:r>
      <w:proofErr w:type="gramStart"/>
      <w:r>
        <w:rPr>
          <w:rFonts w:hint="eastAsia"/>
        </w:rPr>
        <w:t>臂停止</w:t>
      </w:r>
      <w:proofErr w:type="gramEnd"/>
      <w:r>
        <w:rPr>
          <w:rFonts w:hint="eastAsia"/>
        </w:rPr>
        <w:t>运动。</w:t>
      </w:r>
    </w:p>
    <w:p w:rsidR="006E5D73" w:rsidRDefault="006E5D73" w:rsidP="006E5D7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准备抓取</w:t>
      </w:r>
      <w:r>
        <w:rPr>
          <w:rFonts w:hint="eastAsia"/>
        </w:rPr>
        <w:t>：</w:t>
      </w:r>
      <w:r>
        <w:rPr>
          <w:rFonts w:hint="eastAsia"/>
        </w:rPr>
        <w:t>进入第二步界面</w:t>
      </w:r>
      <w:r>
        <w:rPr>
          <w:rFonts w:hint="eastAsia"/>
        </w:rPr>
        <w:t>。</w:t>
      </w:r>
    </w:p>
    <w:p w:rsidR="006E5D73" w:rsidRDefault="006E5D73" w:rsidP="006E5D73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末端运动按钮：提供了机械臂末端的上、下、左、右、前、后的运动按钮。</w:t>
      </w:r>
    </w:p>
    <w:p w:rsidR="006E5D73" w:rsidRPr="006E5D73" w:rsidRDefault="006E5D73" w:rsidP="006E5D73">
      <w:pPr>
        <w:ind w:leftChars="0" w:left="0" w:right="240"/>
      </w:pPr>
    </w:p>
    <w:p w:rsidR="006E5D73" w:rsidRPr="006E5D73" w:rsidRDefault="006E5D73" w:rsidP="006E5D73">
      <w:pPr>
        <w:pStyle w:val="af2"/>
        <w:spacing w:before="163" w:after="163"/>
        <w:ind w:leftChars="0" w:left="660" w:right="240" w:firstLine="0"/>
        <w:jc w:val="left"/>
        <w:rPr>
          <w:rFonts w:hint="eastAsia"/>
        </w:rPr>
      </w:pPr>
    </w:p>
    <w:p w:rsidR="00B24409" w:rsidRPr="00B24409" w:rsidRDefault="00B24409" w:rsidP="001044C3">
      <w:pPr>
        <w:spacing w:before="120" w:after="120"/>
        <w:ind w:leftChars="0" w:left="0" w:right="240"/>
        <w:jc w:val="left"/>
      </w:pPr>
      <w:r w:rsidRPr="00B24409">
        <w:rPr>
          <w:noProof/>
        </w:rPr>
        <w:lastRenderedPageBreak/>
        <w:drawing>
          <wp:inline distT="0" distB="0" distL="0" distR="0">
            <wp:extent cx="5579110" cy="3486944"/>
            <wp:effectExtent l="0" t="0" r="2540" b="0"/>
            <wp:docPr id="9" name="图片 9" descr="C:\Users\Administrator\Desktop\卞越洋任务\Screenshot_20180912-155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卞越洋任务\Screenshot_20180912-1554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409" w:rsidRDefault="00B24409" w:rsidP="00B24409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紧停：返回机械</w:t>
      </w:r>
      <w:proofErr w:type="gramStart"/>
      <w:r>
        <w:rPr>
          <w:rFonts w:hint="eastAsia"/>
        </w:rPr>
        <w:t>臂模式主</w:t>
      </w:r>
      <w:proofErr w:type="gramEnd"/>
      <w:r>
        <w:rPr>
          <w:rFonts w:hint="eastAsia"/>
        </w:rPr>
        <w:t>界面，并且机械</w:t>
      </w:r>
      <w:proofErr w:type="gramStart"/>
      <w:r>
        <w:rPr>
          <w:rFonts w:hint="eastAsia"/>
        </w:rPr>
        <w:t>臂停</w:t>
      </w:r>
      <w:proofErr w:type="gramEnd"/>
      <w:r>
        <w:rPr>
          <w:rFonts w:hint="eastAsia"/>
        </w:rPr>
        <w:t>止运动</w:t>
      </w:r>
      <w:r w:rsidR="00EB67FB">
        <w:rPr>
          <w:rFonts w:hint="eastAsia"/>
        </w:rPr>
        <w:t>。</w:t>
      </w:r>
    </w:p>
    <w:p w:rsidR="00B24409" w:rsidRDefault="00C25E47" w:rsidP="00B24409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返回上一步：返回第一步界面</w:t>
      </w:r>
      <w:r w:rsidR="00EB67FB">
        <w:rPr>
          <w:rFonts w:hint="eastAsia"/>
        </w:rPr>
        <w:t>。</w:t>
      </w:r>
    </w:p>
    <w:p w:rsidR="00C25E47" w:rsidRDefault="00C25E47" w:rsidP="00B24409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抓：手抓夹紧物体</w:t>
      </w:r>
      <w:r w:rsidR="00EB67FB">
        <w:rPr>
          <w:rFonts w:hint="eastAsia"/>
        </w:rPr>
        <w:t>。</w:t>
      </w:r>
    </w:p>
    <w:p w:rsidR="00C25E47" w:rsidRDefault="00C25E47" w:rsidP="00B24409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松：手抓松开</w:t>
      </w:r>
      <w:r w:rsidR="00EB67FB">
        <w:rPr>
          <w:rFonts w:hint="eastAsia"/>
        </w:rPr>
        <w:t>。</w:t>
      </w:r>
    </w:p>
    <w:p w:rsidR="00C25E47" w:rsidRDefault="00C25E47" w:rsidP="00B24409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放置：机械</w:t>
      </w:r>
      <w:proofErr w:type="gramStart"/>
      <w:r>
        <w:rPr>
          <w:rFonts w:hint="eastAsia"/>
        </w:rPr>
        <w:t>臂运动</w:t>
      </w:r>
      <w:proofErr w:type="gramEnd"/>
      <w:r>
        <w:rPr>
          <w:rFonts w:hint="eastAsia"/>
        </w:rPr>
        <w:t>到收纳盒上方，并进入下一步界面</w:t>
      </w:r>
      <w:r w:rsidR="00EB67FB">
        <w:rPr>
          <w:rFonts w:hint="eastAsia"/>
        </w:rPr>
        <w:t>。</w:t>
      </w:r>
    </w:p>
    <w:p w:rsidR="00C25E47" w:rsidRDefault="00C25E47" w:rsidP="00C25E47">
      <w:pPr>
        <w:spacing w:before="120" w:after="120"/>
        <w:ind w:leftChars="0" w:left="240" w:right="240"/>
        <w:jc w:val="left"/>
      </w:pPr>
    </w:p>
    <w:p w:rsidR="001044C3" w:rsidRPr="00B24409" w:rsidRDefault="00C25E47" w:rsidP="001044C3">
      <w:pPr>
        <w:spacing w:before="120" w:after="120"/>
        <w:ind w:leftChars="0" w:left="0" w:right="240"/>
        <w:jc w:val="left"/>
      </w:pPr>
      <w:r w:rsidRPr="00C25E47">
        <w:rPr>
          <w:noProof/>
        </w:rPr>
        <w:lastRenderedPageBreak/>
        <w:drawing>
          <wp:inline distT="0" distB="0" distL="0" distR="0">
            <wp:extent cx="5579110" cy="3486944"/>
            <wp:effectExtent l="0" t="0" r="2540" b="0"/>
            <wp:docPr id="10" name="图片 10" descr="C:\Users\Administrator\Desktop\卞越洋任务\Screenshot_20180912-155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卞越洋任务\Screenshot_20180912-15544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紧停：返回机械</w:t>
      </w:r>
      <w:proofErr w:type="gramStart"/>
      <w:r>
        <w:rPr>
          <w:rFonts w:hint="eastAsia"/>
        </w:rPr>
        <w:t>臂模式主</w:t>
      </w:r>
      <w:proofErr w:type="gramEnd"/>
      <w:r>
        <w:rPr>
          <w:rFonts w:hint="eastAsia"/>
        </w:rPr>
        <w:t>界面，并且机械</w:t>
      </w:r>
      <w:proofErr w:type="gramStart"/>
      <w:r>
        <w:rPr>
          <w:rFonts w:hint="eastAsia"/>
        </w:rPr>
        <w:t>臂停</w:t>
      </w:r>
      <w:proofErr w:type="gramEnd"/>
      <w:r>
        <w:rPr>
          <w:rFonts w:hint="eastAsia"/>
        </w:rPr>
        <w:t>止运动</w:t>
      </w:r>
      <w:r w:rsidR="00EB67FB">
        <w:rPr>
          <w:rFonts w:hint="eastAsia"/>
        </w:rPr>
        <w:t>。</w:t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返回上一步：返回第</w:t>
      </w:r>
      <w:r w:rsidR="00EB67FB">
        <w:rPr>
          <w:rFonts w:hint="eastAsia"/>
        </w:rPr>
        <w:t>二</w:t>
      </w:r>
      <w:r>
        <w:rPr>
          <w:rFonts w:hint="eastAsia"/>
        </w:rPr>
        <w:t>步界面</w:t>
      </w:r>
      <w:r w:rsidR="00EB67FB">
        <w:rPr>
          <w:rFonts w:hint="eastAsia"/>
        </w:rPr>
        <w:t>。</w:t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位置选择：进入第四步选择放置位置</w:t>
      </w:r>
      <w:r w:rsidR="00EB67FB">
        <w:rPr>
          <w:rFonts w:hint="eastAsia"/>
        </w:rPr>
        <w:t>。</w:t>
      </w:r>
    </w:p>
    <w:p w:rsidR="00444F4D" w:rsidRDefault="00444F4D" w:rsidP="00444F4D">
      <w:pPr>
        <w:spacing w:before="120" w:after="120"/>
        <w:ind w:leftChars="0" w:right="240"/>
        <w:jc w:val="left"/>
      </w:pPr>
    </w:p>
    <w:p w:rsidR="00444F4D" w:rsidRDefault="00444F4D" w:rsidP="00444F4D">
      <w:pPr>
        <w:spacing w:before="120" w:after="120"/>
        <w:ind w:leftChars="0" w:right="240"/>
        <w:jc w:val="left"/>
      </w:pPr>
      <w:r w:rsidRPr="00444F4D">
        <w:rPr>
          <w:noProof/>
        </w:rPr>
        <w:lastRenderedPageBreak/>
        <w:drawing>
          <wp:inline distT="0" distB="0" distL="0" distR="0">
            <wp:extent cx="5579110" cy="3486944"/>
            <wp:effectExtent l="0" t="0" r="2540" b="0"/>
            <wp:docPr id="11" name="图片 11" descr="C:\Users\Administrator\Desktop\卞越洋任务\Screenshot_20180912-155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卞越洋任务\Screenshot_20180912-15544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紧停：返回机械</w:t>
      </w:r>
      <w:proofErr w:type="gramStart"/>
      <w:r>
        <w:rPr>
          <w:rFonts w:hint="eastAsia"/>
        </w:rPr>
        <w:t>臂模式主</w:t>
      </w:r>
      <w:proofErr w:type="gramEnd"/>
      <w:r>
        <w:rPr>
          <w:rFonts w:hint="eastAsia"/>
        </w:rPr>
        <w:t>界面，并且机械</w:t>
      </w:r>
      <w:proofErr w:type="gramStart"/>
      <w:r>
        <w:rPr>
          <w:rFonts w:hint="eastAsia"/>
        </w:rPr>
        <w:t>臂停</w:t>
      </w:r>
      <w:proofErr w:type="gramEnd"/>
      <w:r>
        <w:rPr>
          <w:rFonts w:hint="eastAsia"/>
        </w:rPr>
        <w:t>止运动</w:t>
      </w:r>
      <w:r w:rsidR="00EB67FB">
        <w:rPr>
          <w:rFonts w:hint="eastAsia"/>
        </w:rPr>
        <w:t>。</w:t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返回上一步：返回第</w:t>
      </w:r>
      <w:r w:rsidR="00EB67FB">
        <w:rPr>
          <w:rFonts w:hint="eastAsia"/>
        </w:rPr>
        <w:t>三</w:t>
      </w:r>
      <w:r>
        <w:rPr>
          <w:rFonts w:hint="eastAsia"/>
        </w:rPr>
        <w:t>步界面</w:t>
      </w:r>
      <w:r w:rsidR="00EB67FB">
        <w:rPr>
          <w:rFonts w:hint="eastAsia"/>
        </w:rPr>
        <w:t>。</w:t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1/</w:t>
      </w:r>
      <w:r>
        <w:t>2/3/4</w:t>
      </w:r>
      <w:r>
        <w:rPr>
          <w:rFonts w:hint="eastAsia"/>
        </w:rPr>
        <w:t>号：选择放置位置，机械臂移动到</w:t>
      </w:r>
      <w:r w:rsidR="00EB67FB">
        <w:rPr>
          <w:rFonts w:hint="eastAsia"/>
        </w:rPr>
        <w:t>收纳盒指定</w:t>
      </w:r>
      <w:r>
        <w:rPr>
          <w:rFonts w:hint="eastAsia"/>
        </w:rPr>
        <w:t>位置</w:t>
      </w:r>
      <w:r w:rsidR="00EB67FB">
        <w:rPr>
          <w:rFonts w:hint="eastAsia"/>
        </w:rPr>
        <w:t>上方</w:t>
      </w:r>
      <w:r>
        <w:rPr>
          <w:rFonts w:hint="eastAsia"/>
        </w:rPr>
        <w:t>，并进入最后一步界面</w:t>
      </w:r>
      <w:r w:rsidR="00EB67FB">
        <w:rPr>
          <w:rFonts w:hint="eastAsia"/>
        </w:rPr>
        <w:t>。</w:t>
      </w:r>
    </w:p>
    <w:p w:rsidR="00444F4D" w:rsidRDefault="00444F4D" w:rsidP="00444F4D">
      <w:pPr>
        <w:spacing w:before="120" w:after="120"/>
        <w:ind w:leftChars="0" w:right="240"/>
        <w:jc w:val="left"/>
      </w:pPr>
    </w:p>
    <w:p w:rsidR="00444F4D" w:rsidRDefault="00444F4D" w:rsidP="00444F4D">
      <w:pPr>
        <w:spacing w:before="120" w:after="120"/>
        <w:ind w:leftChars="0" w:right="240"/>
        <w:jc w:val="left"/>
      </w:pPr>
      <w:r w:rsidRPr="00444F4D">
        <w:rPr>
          <w:noProof/>
        </w:rPr>
        <w:lastRenderedPageBreak/>
        <w:drawing>
          <wp:inline distT="0" distB="0" distL="0" distR="0">
            <wp:extent cx="5579110" cy="3486944"/>
            <wp:effectExtent l="0" t="0" r="2540" b="0"/>
            <wp:docPr id="12" name="图片 12" descr="C:\Users\Administrator\Desktop\卞越洋任务\Screenshot_20180912-155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卞越洋任务\Screenshot_20180912-15545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48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紧停：返回机械</w:t>
      </w:r>
      <w:proofErr w:type="gramStart"/>
      <w:r>
        <w:rPr>
          <w:rFonts w:hint="eastAsia"/>
        </w:rPr>
        <w:t>臂模式主</w:t>
      </w:r>
      <w:proofErr w:type="gramEnd"/>
      <w:r>
        <w:rPr>
          <w:rFonts w:hint="eastAsia"/>
        </w:rPr>
        <w:t>界面，并且机械</w:t>
      </w:r>
      <w:proofErr w:type="gramStart"/>
      <w:r>
        <w:rPr>
          <w:rFonts w:hint="eastAsia"/>
        </w:rPr>
        <w:t>臂停</w:t>
      </w:r>
      <w:proofErr w:type="gramEnd"/>
      <w:r>
        <w:rPr>
          <w:rFonts w:hint="eastAsia"/>
        </w:rPr>
        <w:t>止运动</w:t>
      </w:r>
      <w:r w:rsidR="00EB67FB">
        <w:rPr>
          <w:rFonts w:hint="eastAsia"/>
        </w:rPr>
        <w:t>。</w:t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返回上一步：返回第</w:t>
      </w:r>
      <w:r w:rsidR="00EB67FB">
        <w:rPr>
          <w:rFonts w:hint="eastAsia"/>
        </w:rPr>
        <w:t>四</w:t>
      </w:r>
      <w:r>
        <w:rPr>
          <w:rFonts w:hint="eastAsia"/>
        </w:rPr>
        <w:t>步界面</w:t>
      </w:r>
      <w:r w:rsidR="00EB67FB">
        <w:rPr>
          <w:rFonts w:hint="eastAsia"/>
        </w:rPr>
        <w:t>。</w:t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放下：</w:t>
      </w:r>
      <w:r w:rsidR="00EB67FB">
        <w:rPr>
          <w:rFonts w:hint="eastAsia"/>
        </w:rPr>
        <w:t>手爪松开，</w:t>
      </w:r>
      <w:r>
        <w:rPr>
          <w:rFonts w:hint="eastAsia"/>
        </w:rPr>
        <w:t>将物体放置于指定位置</w:t>
      </w:r>
      <w:r w:rsidR="00EB67FB">
        <w:rPr>
          <w:rFonts w:hint="eastAsia"/>
        </w:rPr>
        <w:t>。</w:t>
      </w:r>
    </w:p>
    <w:p w:rsidR="00444F4D" w:rsidRDefault="00444F4D" w:rsidP="00444F4D">
      <w:pPr>
        <w:pStyle w:val="af2"/>
        <w:numPr>
          <w:ilvl w:val="0"/>
          <w:numId w:val="27"/>
        </w:numPr>
        <w:spacing w:before="163" w:after="163"/>
        <w:ind w:leftChars="0" w:right="240"/>
        <w:jc w:val="left"/>
      </w:pPr>
      <w:r>
        <w:rPr>
          <w:rFonts w:hint="eastAsia"/>
        </w:rPr>
        <w:t>归位：机械臂回到初始位置，并回到机械臂模式主界面</w:t>
      </w:r>
      <w:r w:rsidR="00EB67FB">
        <w:rPr>
          <w:rFonts w:hint="eastAsia"/>
        </w:rPr>
        <w:t>。</w:t>
      </w:r>
    </w:p>
    <w:p w:rsidR="00444F4D" w:rsidRPr="00444F4D" w:rsidRDefault="00444F4D" w:rsidP="00444F4D">
      <w:pPr>
        <w:spacing w:before="120" w:after="120"/>
        <w:ind w:leftChars="0" w:left="240" w:right="240"/>
        <w:jc w:val="left"/>
      </w:pPr>
    </w:p>
    <w:p w:rsidR="001044C3" w:rsidRPr="00444F4D" w:rsidRDefault="001044C3" w:rsidP="001044C3">
      <w:pPr>
        <w:spacing w:before="120" w:after="120"/>
        <w:ind w:leftChars="0" w:left="0" w:right="240"/>
        <w:jc w:val="left"/>
      </w:pPr>
    </w:p>
    <w:p w:rsidR="001044C3" w:rsidRDefault="001044C3" w:rsidP="001044C3">
      <w:pPr>
        <w:spacing w:before="120" w:after="120"/>
        <w:ind w:leftChars="0" w:left="0" w:right="240"/>
        <w:jc w:val="left"/>
      </w:pPr>
    </w:p>
    <w:p w:rsidR="001044C3" w:rsidRDefault="001044C3" w:rsidP="001044C3">
      <w:pPr>
        <w:spacing w:before="120" w:after="120"/>
        <w:ind w:leftChars="0" w:left="0" w:right="240"/>
        <w:jc w:val="left"/>
      </w:pPr>
    </w:p>
    <w:p w:rsidR="001044C3" w:rsidRDefault="001044C3" w:rsidP="001044C3">
      <w:pPr>
        <w:spacing w:before="120" w:after="120"/>
        <w:ind w:leftChars="0" w:left="0" w:right="240"/>
        <w:jc w:val="left"/>
      </w:pPr>
    </w:p>
    <w:p w:rsidR="001044C3" w:rsidRDefault="001044C3" w:rsidP="001044C3">
      <w:pPr>
        <w:spacing w:before="120" w:after="120"/>
        <w:ind w:leftChars="0" w:left="0" w:right="240"/>
        <w:jc w:val="left"/>
      </w:pPr>
    </w:p>
    <w:p w:rsidR="001044C3" w:rsidRDefault="001044C3" w:rsidP="001044C3">
      <w:pPr>
        <w:pStyle w:val="11"/>
        <w:spacing w:before="163" w:after="163" w:line="576" w:lineRule="auto"/>
        <w:ind w:left="240" w:right="240"/>
      </w:pPr>
      <w:bookmarkStart w:id="6" w:name="_Toc524253332"/>
      <w:r>
        <w:rPr>
          <w:rFonts w:hint="eastAsia"/>
        </w:rPr>
        <w:lastRenderedPageBreak/>
        <w:t>上位机控制箱介绍</w:t>
      </w:r>
      <w:bookmarkEnd w:id="6"/>
    </w:p>
    <w:p w:rsidR="001044C3" w:rsidRDefault="001044C3" w:rsidP="001044C3">
      <w:pPr>
        <w:pStyle w:val="22"/>
        <w:spacing w:before="163" w:after="163" w:line="412" w:lineRule="auto"/>
      </w:pPr>
      <w:bookmarkStart w:id="7" w:name="_Toc524253333"/>
      <w:r>
        <w:rPr>
          <w:rFonts w:hint="eastAsia"/>
        </w:rPr>
        <w:t>界面介绍</w:t>
      </w:r>
      <w:bookmarkEnd w:id="7"/>
    </w:p>
    <w:p w:rsidR="001044C3" w:rsidRDefault="001044C3" w:rsidP="001044C3">
      <w:pPr>
        <w:spacing w:before="120" w:after="120"/>
        <w:ind w:leftChars="0" w:left="240" w:right="240"/>
      </w:pPr>
      <w:r>
        <w:rPr>
          <w:noProof/>
        </w:rPr>
        <w:drawing>
          <wp:inline distT="0" distB="0" distL="0" distR="0">
            <wp:extent cx="5582285" cy="3134081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313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C3" w:rsidRDefault="001044C3" w:rsidP="001044C3">
      <w:pPr>
        <w:spacing w:before="120" w:after="120"/>
        <w:ind w:leftChars="0" w:left="240" w:right="24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控制箱界面</w:t>
      </w:r>
    </w:p>
    <w:p w:rsidR="001044C3" w:rsidRDefault="001044C3" w:rsidP="001044C3">
      <w:pPr>
        <w:pStyle w:val="af2"/>
        <w:numPr>
          <w:ilvl w:val="0"/>
          <w:numId w:val="41"/>
        </w:numPr>
        <w:spacing w:beforeLines="0" w:before="163" w:afterLines="0" w:after="163"/>
        <w:ind w:leftChars="0" w:right="240"/>
      </w:pPr>
      <w:r>
        <w:rPr>
          <w:rFonts w:hint="eastAsia"/>
        </w:rPr>
        <w:t>状态提示灯：通信状态、机器人状态。</w:t>
      </w:r>
    </w:p>
    <w:p w:rsidR="001044C3" w:rsidRDefault="001044C3" w:rsidP="001044C3">
      <w:pPr>
        <w:pStyle w:val="af2"/>
        <w:numPr>
          <w:ilvl w:val="0"/>
          <w:numId w:val="41"/>
        </w:numPr>
        <w:spacing w:beforeLines="0" w:before="163" w:afterLines="0" w:after="163"/>
        <w:ind w:leftChars="0" w:right="240"/>
      </w:pPr>
      <w:r>
        <w:rPr>
          <w:rFonts w:hint="eastAsia"/>
        </w:rPr>
        <w:t>状态消息提示框：打印机器人各个轴的状态、位置等信息。</w:t>
      </w:r>
    </w:p>
    <w:p w:rsidR="001044C3" w:rsidRDefault="001044C3" w:rsidP="001044C3">
      <w:pPr>
        <w:pStyle w:val="af2"/>
        <w:numPr>
          <w:ilvl w:val="0"/>
          <w:numId w:val="41"/>
        </w:numPr>
        <w:spacing w:beforeLines="0" w:before="163" w:afterLines="0" w:after="163"/>
        <w:ind w:leftChars="0" w:right="240"/>
      </w:pPr>
      <w:r>
        <w:rPr>
          <w:rFonts w:hint="eastAsia"/>
        </w:rPr>
        <w:t>虚拟现实：展示的是虚拟的机器人模型，与真实状态一致。</w:t>
      </w:r>
    </w:p>
    <w:p w:rsidR="001044C3" w:rsidRDefault="001044C3" w:rsidP="001044C3">
      <w:pPr>
        <w:pStyle w:val="af2"/>
        <w:numPr>
          <w:ilvl w:val="0"/>
          <w:numId w:val="41"/>
        </w:numPr>
        <w:spacing w:beforeLines="0" w:before="163" w:afterLines="0" w:after="163"/>
        <w:ind w:leftChars="0" w:right="240"/>
      </w:pPr>
      <w:r>
        <w:rPr>
          <w:rFonts w:hint="eastAsia"/>
        </w:rPr>
        <w:t>按钮：启动、暂停、复位</w:t>
      </w:r>
      <w:r w:rsidR="006E5D73">
        <w:rPr>
          <w:rFonts w:hint="eastAsia"/>
        </w:rPr>
        <w:t>、就绪、归位</w:t>
      </w:r>
      <w:bookmarkStart w:id="8" w:name="_GoBack"/>
      <w:bookmarkEnd w:id="8"/>
      <w:r>
        <w:rPr>
          <w:rFonts w:hint="eastAsia"/>
        </w:rPr>
        <w:t>。</w:t>
      </w:r>
    </w:p>
    <w:p w:rsidR="001044C3" w:rsidRDefault="001044C3" w:rsidP="001044C3">
      <w:pPr>
        <w:pStyle w:val="af2"/>
        <w:numPr>
          <w:ilvl w:val="0"/>
          <w:numId w:val="41"/>
        </w:numPr>
        <w:spacing w:beforeLines="0" w:before="163" w:afterLines="0" w:after="163"/>
        <w:ind w:leftChars="0" w:right="240"/>
      </w:pPr>
      <w:r>
        <w:rPr>
          <w:rFonts w:hint="eastAsia"/>
        </w:rPr>
        <w:t>手柄：控制箱附带两个操纵手柄。</w:t>
      </w:r>
    </w:p>
    <w:p w:rsidR="001044C3" w:rsidRDefault="001044C3" w:rsidP="001044C3">
      <w:pPr>
        <w:pStyle w:val="22"/>
        <w:spacing w:before="163" w:after="163" w:line="412" w:lineRule="auto"/>
      </w:pPr>
      <w:bookmarkStart w:id="9" w:name="_Toc524253334"/>
      <w:r>
        <w:rPr>
          <w:rFonts w:hint="eastAsia"/>
        </w:rPr>
        <w:t>操作介绍</w:t>
      </w:r>
      <w:bookmarkEnd w:id="9"/>
    </w:p>
    <w:p w:rsidR="001044C3" w:rsidRDefault="001044C3" w:rsidP="001044C3">
      <w:pPr>
        <w:pStyle w:val="af2"/>
        <w:numPr>
          <w:ilvl w:val="0"/>
          <w:numId w:val="42"/>
        </w:numPr>
        <w:spacing w:beforeLines="0" w:before="163" w:afterLines="0" w:after="163"/>
        <w:ind w:leftChars="0" w:right="240"/>
      </w:pPr>
      <w:r>
        <w:rPr>
          <w:rFonts w:hint="eastAsia"/>
        </w:rPr>
        <w:t>程序启动后，控制箱会不断地尝试和机器人建立连接，如果连接成功，通信状态灯会由红转绿，而且虚拟模型会自动对齐现实中机器人的形态。</w:t>
      </w:r>
    </w:p>
    <w:p w:rsidR="001044C3" w:rsidRDefault="001044C3" w:rsidP="001044C3">
      <w:pPr>
        <w:pStyle w:val="af2"/>
        <w:numPr>
          <w:ilvl w:val="0"/>
          <w:numId w:val="42"/>
        </w:numPr>
        <w:spacing w:beforeLines="0" w:before="163" w:afterLines="0" w:after="163"/>
        <w:ind w:leftChars="0" w:right="240"/>
      </w:pPr>
      <w:r>
        <w:rPr>
          <w:rFonts w:hint="eastAsia"/>
        </w:rPr>
        <w:lastRenderedPageBreak/>
        <w:t>按下启动，可以听到机器人清脆的抱</w:t>
      </w:r>
      <w:proofErr w:type="gramStart"/>
      <w:r>
        <w:rPr>
          <w:rFonts w:hint="eastAsia"/>
        </w:rPr>
        <w:t>闸打开</w:t>
      </w:r>
      <w:proofErr w:type="gramEnd"/>
      <w:r>
        <w:rPr>
          <w:rFonts w:hint="eastAsia"/>
        </w:rPr>
        <w:t>声音，并且机器人状态指示灯由红转绿。</w:t>
      </w:r>
    </w:p>
    <w:p w:rsidR="001044C3" w:rsidRDefault="001044C3" w:rsidP="001044C3">
      <w:pPr>
        <w:pStyle w:val="af2"/>
        <w:numPr>
          <w:ilvl w:val="0"/>
          <w:numId w:val="42"/>
        </w:numPr>
        <w:spacing w:beforeLines="0" w:before="163" w:afterLines="0" w:after="163"/>
        <w:ind w:leftChars="0" w:right="240"/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3192780</wp:posOffset>
            </wp:positionH>
            <wp:positionV relativeFrom="paragraph">
              <wp:posOffset>430530</wp:posOffset>
            </wp:positionV>
            <wp:extent cx="866775" cy="1809750"/>
            <wp:effectExtent l="0" t="0" r="952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1180465</wp:posOffset>
            </wp:positionH>
            <wp:positionV relativeFrom="paragraph">
              <wp:posOffset>429260</wp:posOffset>
            </wp:positionV>
            <wp:extent cx="866775" cy="1809750"/>
            <wp:effectExtent l="0" t="0" r="952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操纵手柄：左手操纵车，右手操纵机械臂。</w:t>
      </w:r>
    </w:p>
    <w:p w:rsidR="001044C3" w:rsidRDefault="001044C3" w:rsidP="001044C3">
      <w:pPr>
        <w:pStyle w:val="af2"/>
        <w:spacing w:beforeLines="0" w:before="163" w:afterLines="0" w:after="163"/>
        <w:ind w:leftChars="0" w:left="3060" w:right="240" w:firstLine="300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两个操纵手柄</w:t>
      </w:r>
    </w:p>
    <w:p w:rsidR="001044C3" w:rsidRDefault="001044C3" w:rsidP="001044C3">
      <w:pPr>
        <w:pStyle w:val="af2"/>
        <w:numPr>
          <w:ilvl w:val="0"/>
          <w:numId w:val="42"/>
        </w:numPr>
        <w:spacing w:beforeLines="0" w:before="163" w:afterLines="0" w:after="163"/>
        <w:ind w:leftChars="0" w:right="240"/>
      </w:pPr>
      <w:r>
        <w:rPr>
          <w:rFonts w:hint="eastAsia"/>
        </w:rPr>
        <w:t>左手柄控制车。前推，机器人前行；右推，机器人右转，当水平右推时，机器人顺时针（俯视）原地旋转。手柄后推和左推操作模式类似。</w:t>
      </w:r>
    </w:p>
    <w:p w:rsidR="001044C3" w:rsidRDefault="001044C3" w:rsidP="001044C3">
      <w:pPr>
        <w:pStyle w:val="af2"/>
        <w:numPr>
          <w:ilvl w:val="0"/>
          <w:numId w:val="42"/>
        </w:numPr>
        <w:spacing w:beforeLines="0" w:before="163" w:afterLines="0" w:after="163"/>
        <w:ind w:leftChars="0" w:right="240"/>
      </w:pPr>
      <w:r>
        <w:rPr>
          <w:rFonts w:hint="eastAsia"/>
        </w:rPr>
        <w:t>左手柄上有</w:t>
      </w:r>
      <w:r>
        <w:t>4</w:t>
      </w:r>
      <w:r>
        <w:rPr>
          <w:rFonts w:hint="eastAsia"/>
        </w:rPr>
        <w:t>个按钮，左边两个按钮控制前双摆臂，右边两个按钮控制后双摆臂。左上按钮控制前双摆臂向上运动，左下按钮控制前双摆臂向下运动。右边按钮类似。</w:t>
      </w:r>
      <w:r>
        <w:t xml:space="preserve"> </w:t>
      </w:r>
    </w:p>
    <w:p w:rsidR="001044C3" w:rsidRDefault="001044C3" w:rsidP="001044C3">
      <w:pPr>
        <w:pStyle w:val="af2"/>
        <w:numPr>
          <w:ilvl w:val="0"/>
          <w:numId w:val="42"/>
        </w:numPr>
        <w:spacing w:beforeLines="0" w:before="163" w:afterLines="0" w:after="163"/>
        <w:ind w:leftChars="0" w:right="240"/>
      </w:pPr>
      <w:r>
        <w:rPr>
          <w:rFonts w:hint="eastAsia"/>
        </w:rPr>
        <w:t>右手柄控制机械臂末端运动。前推，机械臂末端水平前进；右推，机械臂末端竖直向上运动；后推和左推类似。</w:t>
      </w:r>
    </w:p>
    <w:p w:rsidR="001044C3" w:rsidRDefault="001044C3" w:rsidP="001044C3">
      <w:pPr>
        <w:pStyle w:val="af2"/>
        <w:numPr>
          <w:ilvl w:val="0"/>
          <w:numId w:val="42"/>
        </w:numPr>
        <w:spacing w:beforeLines="0" w:before="163" w:afterLines="0" w:after="163"/>
        <w:ind w:leftChars="0" w:right="240"/>
      </w:pPr>
      <w:r>
        <w:rPr>
          <w:rFonts w:hint="eastAsia"/>
        </w:rPr>
        <w:t>右手柄上有</w:t>
      </w:r>
      <w:r>
        <w:t>4</w:t>
      </w:r>
      <w:r>
        <w:rPr>
          <w:rFonts w:hint="eastAsia"/>
        </w:rPr>
        <w:t>个按钮，上面两个按钮负责机械臂的水平转向，左按钮机械臂左转，右按钮机械臂右转。下面两个按钮负责机械臂末端的手爪张合，左按钮张，右按钮合。</w:t>
      </w:r>
    </w:p>
    <w:p w:rsidR="001044C3" w:rsidRDefault="001044C3" w:rsidP="001044C3">
      <w:pPr>
        <w:pStyle w:val="af2"/>
        <w:numPr>
          <w:ilvl w:val="0"/>
          <w:numId w:val="42"/>
        </w:numPr>
        <w:spacing w:beforeLines="0" w:before="163" w:afterLines="0" w:after="163"/>
        <w:ind w:leftChars="0" w:right="240"/>
      </w:pPr>
      <w:r>
        <w:rPr>
          <w:rFonts w:hint="eastAsia"/>
        </w:rPr>
        <w:t>主界面上</w:t>
      </w:r>
      <w:r>
        <w:t>3</w:t>
      </w:r>
      <w:r>
        <w:rPr>
          <w:rFonts w:hint="eastAsia"/>
        </w:rPr>
        <w:t>个按钮，启动，机器人启动，上使能，抱闸打开；暂停，机器人暂停，暂停当前机器人的运动，然后可以继续使用；复位，机器人复位，下使能，抱闸关闭，这时无法再使机器人运动，要再按下启动按钮，机器人方可再启动。复位按钮含</w:t>
      </w:r>
      <w:proofErr w:type="gramStart"/>
      <w:r>
        <w:rPr>
          <w:rFonts w:hint="eastAsia"/>
        </w:rPr>
        <w:t>带清错功能</w:t>
      </w:r>
      <w:proofErr w:type="gramEnd"/>
      <w:r>
        <w:rPr>
          <w:rFonts w:hint="eastAsia"/>
        </w:rPr>
        <w:t>。</w:t>
      </w:r>
    </w:p>
    <w:p w:rsidR="00015C6A" w:rsidRDefault="00015C6A" w:rsidP="00015C6A">
      <w:pPr>
        <w:spacing w:before="120" w:after="120"/>
        <w:ind w:leftChars="0" w:left="240" w:right="240"/>
        <w:jc w:val="left"/>
      </w:pPr>
    </w:p>
    <w:p w:rsidR="001044C3" w:rsidRDefault="001044C3" w:rsidP="001044C3">
      <w:pPr>
        <w:pStyle w:val="11"/>
        <w:spacing w:before="163" w:after="163" w:line="576" w:lineRule="auto"/>
        <w:ind w:left="240" w:right="240"/>
      </w:pPr>
      <w:bookmarkStart w:id="10" w:name="_Toc484514788"/>
      <w:bookmarkStart w:id="11" w:name="_Toc524253335"/>
      <w:bookmarkEnd w:id="1"/>
      <w:bookmarkEnd w:id="0"/>
      <w:r>
        <w:rPr>
          <w:rFonts w:hint="eastAsia"/>
        </w:rPr>
        <w:lastRenderedPageBreak/>
        <w:t>日常故障及处理</w:t>
      </w:r>
      <w:bookmarkEnd w:id="10"/>
      <w:bookmarkEnd w:id="11"/>
    </w:p>
    <w:p w:rsidR="001044C3" w:rsidRDefault="001044C3" w:rsidP="001044C3">
      <w:pPr>
        <w:pStyle w:val="22"/>
        <w:spacing w:before="163" w:after="163" w:line="412" w:lineRule="auto"/>
      </w:pPr>
      <w:bookmarkStart w:id="12" w:name="_Toc484514789"/>
      <w:bookmarkStart w:id="13" w:name="_Toc524253336"/>
      <w:r>
        <w:rPr>
          <w:rFonts w:hint="eastAsia"/>
        </w:rPr>
        <w:t>网络通讯故障</w:t>
      </w:r>
      <w:bookmarkEnd w:id="12"/>
      <w:bookmarkEnd w:id="13"/>
    </w:p>
    <w:p w:rsidR="001044C3" w:rsidRDefault="001044C3" w:rsidP="001044C3">
      <w:pPr>
        <w:ind w:leftChars="0" w:left="0" w:rightChars="0" w:right="0" w:firstLineChars="200" w:firstLine="480"/>
      </w:pPr>
      <w:r>
        <w:rPr>
          <w:rFonts w:hint="eastAsia"/>
        </w:rPr>
        <w:t>当网络出现通讯故障时，可以同步以下几方面的措施进行处理：</w:t>
      </w:r>
    </w:p>
    <w:p w:rsidR="001044C3" w:rsidRPr="001044C3" w:rsidRDefault="001044C3" w:rsidP="001044C3">
      <w:pPr>
        <w:pStyle w:val="af2"/>
        <w:numPr>
          <w:ilvl w:val="0"/>
          <w:numId w:val="44"/>
        </w:numPr>
        <w:spacing w:before="163" w:after="163"/>
        <w:ind w:leftChars="0" w:rightChars="0" w:right="0"/>
      </w:pPr>
      <w:r>
        <w:rPr>
          <w:rFonts w:hint="eastAsia"/>
        </w:rPr>
        <w:t>检查机器人电池电量是否充足。</w:t>
      </w:r>
    </w:p>
    <w:p w:rsidR="001044C3" w:rsidRDefault="001044C3" w:rsidP="001044C3">
      <w:pPr>
        <w:pStyle w:val="af2"/>
        <w:numPr>
          <w:ilvl w:val="0"/>
          <w:numId w:val="44"/>
        </w:numPr>
        <w:spacing w:before="163" w:after="163"/>
        <w:ind w:leftChars="0" w:rightChars="0" w:right="0"/>
      </w:pPr>
      <w:proofErr w:type="gramStart"/>
      <w:r>
        <w:rPr>
          <w:rFonts w:hint="eastAsia"/>
        </w:rPr>
        <w:t>安卓端</w:t>
      </w:r>
      <w:proofErr w:type="gramEnd"/>
      <w:r>
        <w:rPr>
          <w:rFonts w:hint="eastAsia"/>
        </w:rPr>
        <w:t>程序可以返回主界面，再选择车模</w:t>
      </w:r>
      <w:proofErr w:type="gramStart"/>
      <w:r>
        <w:rPr>
          <w:rFonts w:hint="eastAsia"/>
        </w:rPr>
        <w:t>式或</w:t>
      </w:r>
      <w:proofErr w:type="gramEnd"/>
      <w:r>
        <w:rPr>
          <w:rFonts w:hint="eastAsia"/>
        </w:rPr>
        <w:t>者手模式，即可自动重连。</w:t>
      </w:r>
    </w:p>
    <w:p w:rsidR="001044C3" w:rsidRDefault="001044C3" w:rsidP="001044C3">
      <w:pPr>
        <w:pStyle w:val="af2"/>
        <w:numPr>
          <w:ilvl w:val="0"/>
          <w:numId w:val="44"/>
        </w:numPr>
        <w:spacing w:before="163" w:after="163"/>
        <w:ind w:leftChars="0" w:rightChars="0" w:right="0"/>
      </w:pPr>
      <w:r>
        <w:rPr>
          <w:rFonts w:hint="eastAsia"/>
        </w:rPr>
        <w:t>遥控</w:t>
      </w:r>
      <w:proofErr w:type="gramStart"/>
      <w:r>
        <w:rPr>
          <w:rFonts w:hint="eastAsia"/>
        </w:rPr>
        <w:t>箱需要</w:t>
      </w:r>
      <w:proofErr w:type="gramEnd"/>
      <w:r>
        <w:rPr>
          <w:rFonts w:hint="eastAsia"/>
        </w:rPr>
        <w:t>将主程序关闭重启，即可自动重连。</w:t>
      </w:r>
    </w:p>
    <w:p w:rsidR="003559F4" w:rsidRDefault="003559F4" w:rsidP="003559F4">
      <w:pPr>
        <w:pStyle w:val="af2"/>
        <w:numPr>
          <w:ilvl w:val="0"/>
          <w:numId w:val="44"/>
        </w:numPr>
        <w:spacing w:before="163" w:after="163"/>
        <w:ind w:leftChars="0" w:rightChars="0" w:right="0"/>
      </w:pPr>
      <w:r>
        <w:rPr>
          <w:rFonts w:hint="eastAsia"/>
        </w:rPr>
        <w:t>检查天线朝向，天线朝向必须面对机器人。</w:t>
      </w:r>
    </w:p>
    <w:p w:rsidR="001044C3" w:rsidRDefault="001044C3" w:rsidP="001044C3">
      <w:pPr>
        <w:pStyle w:val="22"/>
        <w:spacing w:before="163" w:after="163" w:line="412" w:lineRule="auto"/>
      </w:pPr>
      <w:bookmarkStart w:id="14" w:name="_Toc484514790"/>
      <w:bookmarkStart w:id="15" w:name="_Toc524253337"/>
      <w:r>
        <w:rPr>
          <w:rFonts w:hint="eastAsia"/>
        </w:rPr>
        <w:t>电压不足</w:t>
      </w:r>
      <w:bookmarkEnd w:id="14"/>
      <w:bookmarkEnd w:id="15"/>
    </w:p>
    <w:p w:rsidR="00C66786" w:rsidRPr="00C66786" w:rsidRDefault="001044C3" w:rsidP="001044C3">
      <w:pPr>
        <w:ind w:leftChars="0" w:left="0" w:rightChars="0" w:right="0" w:firstLineChars="200" w:firstLine="480"/>
      </w:pPr>
      <w:r>
        <w:rPr>
          <w:rFonts w:hint="eastAsia"/>
        </w:rPr>
        <w:t>当机器人出现电压不足时，应先关闭下位机开关按钮，应及时更换电池，再打开下位机开关按钮。</w:t>
      </w:r>
    </w:p>
    <w:sectPr w:rsidR="00C66786" w:rsidRPr="00C66786" w:rsidSect="00EC0387">
      <w:headerReference w:type="default" r:id="rId19"/>
      <w:footerReference w:type="even" r:id="rId20"/>
      <w:footerReference w:type="default" r:id="rId21"/>
      <w:endnotePr>
        <w:numFmt w:val="decimal"/>
      </w:endnotePr>
      <w:pgSz w:w="11906" w:h="16838"/>
      <w:pgMar w:top="2211" w:right="1418" w:bottom="2155" w:left="1418" w:header="851" w:footer="992" w:gutter="284"/>
      <w:pgNumType w:start="1"/>
      <w:cols w:space="720"/>
      <w:docGrid w:type="linesAndChar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225C" w:rsidRDefault="0001225C" w:rsidP="00F94074">
      <w:pPr>
        <w:spacing w:before="120" w:after="120"/>
        <w:ind w:leftChars="41" w:left="98" w:right="240"/>
      </w:pPr>
    </w:p>
  </w:endnote>
  <w:endnote w:type="continuationSeparator" w:id="0">
    <w:p w:rsidR="0001225C" w:rsidRDefault="0001225C" w:rsidP="00172220">
      <w:pPr>
        <w:spacing w:before="120" w:after="120"/>
        <w:ind w:left="240" w:right="240" w:firstLine="480"/>
      </w:pPr>
    </w:p>
  </w:endnote>
  <w:endnote w:type="continuationNotice" w:id="1">
    <w:p w:rsidR="0001225C" w:rsidRDefault="0001225C">
      <w:pPr>
        <w:spacing w:line="240" w:lineRule="auto"/>
        <w:ind w:left="240" w:right="24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0387" w:rsidRDefault="00EC0387">
    <w:pPr>
      <w:pStyle w:val="ac"/>
      <w:ind w:left="240" w:right="240"/>
      <w:jc w:val="center"/>
    </w:pPr>
  </w:p>
  <w:p w:rsidR="00EC0387" w:rsidRDefault="00EC0387">
    <w:pPr>
      <w:pStyle w:val="ac"/>
      <w:ind w:left="240" w:right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6823864"/>
      <w:docPartObj>
        <w:docPartGallery w:val="Page Numbers (Bottom of Page)"/>
        <w:docPartUnique/>
      </w:docPartObj>
    </w:sdtPr>
    <w:sdtEndPr/>
    <w:sdtContent>
      <w:p w:rsidR="00EC0387" w:rsidRDefault="00EC0387">
        <w:pPr>
          <w:pStyle w:val="ac"/>
          <w:ind w:left="240" w:right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5509" w:rsidRPr="00815509">
          <w:rPr>
            <w:noProof/>
            <w:lang w:val="zh-CN"/>
          </w:rPr>
          <w:t>4</w:t>
        </w:r>
        <w:r>
          <w:fldChar w:fldCharType="end"/>
        </w:r>
      </w:p>
    </w:sdtContent>
  </w:sdt>
  <w:p w:rsidR="00EC0387" w:rsidRDefault="00EC0387">
    <w:pPr>
      <w:pStyle w:val="ac"/>
      <w:ind w:left="240" w:right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225C" w:rsidRDefault="0001225C" w:rsidP="00172220">
      <w:pPr>
        <w:spacing w:before="120" w:after="120"/>
        <w:ind w:left="240" w:right="240" w:firstLine="480"/>
      </w:pPr>
      <w:r>
        <w:separator/>
      </w:r>
    </w:p>
  </w:footnote>
  <w:footnote w:type="continuationSeparator" w:id="0">
    <w:p w:rsidR="0001225C" w:rsidRDefault="0001225C" w:rsidP="00172220">
      <w:pPr>
        <w:spacing w:before="120" w:after="120"/>
        <w:ind w:left="240"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0387" w:rsidRDefault="00EC0387">
    <w:pPr>
      <w:pStyle w:val="aa"/>
      <w:ind w:left="240" w:right="240" w:firstLine="360"/>
    </w:pPr>
  </w:p>
  <w:p w:rsidR="00EC0387" w:rsidRDefault="008D70E3">
    <w:pPr>
      <w:pStyle w:val="aa"/>
      <w:ind w:left="240" w:right="240" w:firstLine="360"/>
    </w:pPr>
    <w:r>
      <w:rPr>
        <w:rFonts w:hint="eastAsia"/>
      </w:rPr>
      <w:t>排爆</w:t>
    </w:r>
    <w:r>
      <w:t>机器人使用手册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0E2464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17C6850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44F0FCF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16CC0800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38BE3C3A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B8C04B7A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ECE81176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21DE9F4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B969DD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49E99D0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D2111"/>
    <w:multiLevelType w:val="multilevel"/>
    <w:tmpl w:val="150CF27A"/>
    <w:lvl w:ilvl="0">
      <w:start w:val="1"/>
      <w:numFmt w:val="chineseCountingThousand"/>
      <w:pStyle w:val="a1"/>
      <w:suff w:val="space"/>
      <w:lvlText w:val="第%1章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a2"/>
      <w:isLgl/>
      <w:suff w:val="space"/>
      <w:lvlText w:val="%1.%2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a4"/>
      <w:isLgl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91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62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18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75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462" w:hanging="1700"/>
      </w:pPr>
      <w:rPr>
        <w:rFonts w:hint="eastAsia"/>
      </w:rPr>
    </w:lvl>
  </w:abstractNum>
  <w:abstractNum w:abstractNumId="11" w15:restartNumberingAfterBreak="0">
    <w:nsid w:val="05B17595"/>
    <w:multiLevelType w:val="multilevel"/>
    <w:tmpl w:val="586CA310"/>
    <w:lvl w:ilvl="0">
      <w:start w:val="6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7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721"/>
      <w:suff w:val="space"/>
      <w:lvlText w:val="7.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34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91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62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18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75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462" w:hanging="1700"/>
      </w:pPr>
      <w:rPr>
        <w:rFonts w:hint="eastAsia"/>
      </w:rPr>
    </w:lvl>
  </w:abstractNum>
  <w:abstractNum w:abstractNumId="12" w15:restartNumberingAfterBreak="0">
    <w:nsid w:val="08723046"/>
    <w:multiLevelType w:val="multilevel"/>
    <w:tmpl w:val="CD6A0EA2"/>
    <w:lvl w:ilvl="0">
      <w:start w:val="6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7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711"/>
      <w:suff w:val="space"/>
      <w:lvlText w:val="7.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34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91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662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718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75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462" w:hanging="1700"/>
      </w:pPr>
      <w:rPr>
        <w:rFonts w:hint="eastAsia"/>
      </w:rPr>
    </w:lvl>
  </w:abstractNum>
  <w:abstractNum w:abstractNumId="13" w15:restartNumberingAfterBreak="0">
    <w:nsid w:val="0ED0046F"/>
    <w:multiLevelType w:val="multilevel"/>
    <w:tmpl w:val="29E22174"/>
    <w:styleLink w:val="1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1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197C54F3"/>
    <w:multiLevelType w:val="hybridMultilevel"/>
    <w:tmpl w:val="766A326C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5" w15:restartNumberingAfterBreak="0">
    <w:nsid w:val="1A585894"/>
    <w:multiLevelType w:val="multilevel"/>
    <w:tmpl w:val="A614C65A"/>
    <w:lvl w:ilvl="0">
      <w:start w:val="1"/>
      <w:numFmt w:val="decimal"/>
      <w:lvlText w:val="%1"/>
      <w:lvlJc w:val="left"/>
      <w:pPr>
        <w:ind w:left="845" w:hanging="425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ind w:left="141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83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40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4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2" w:hanging="1700"/>
      </w:pPr>
      <w:rPr>
        <w:rFonts w:hint="eastAsia"/>
      </w:rPr>
    </w:lvl>
  </w:abstractNum>
  <w:abstractNum w:abstractNumId="16" w15:restartNumberingAfterBreak="0">
    <w:nsid w:val="20A51F03"/>
    <w:multiLevelType w:val="hybridMultilevel"/>
    <w:tmpl w:val="D5C8F34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7" w15:restartNumberingAfterBreak="0">
    <w:nsid w:val="210869FD"/>
    <w:multiLevelType w:val="hybridMultilevel"/>
    <w:tmpl w:val="FA0A0600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8" w15:restartNumberingAfterBreak="0">
    <w:nsid w:val="2CFD0EB9"/>
    <w:multiLevelType w:val="hybridMultilevel"/>
    <w:tmpl w:val="FAC89600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19" w15:restartNumberingAfterBreak="0">
    <w:nsid w:val="300B4372"/>
    <w:multiLevelType w:val="hybridMultilevel"/>
    <w:tmpl w:val="688C51D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0" w15:restartNumberingAfterBreak="0">
    <w:nsid w:val="31CA5C48"/>
    <w:multiLevelType w:val="hybridMultilevel"/>
    <w:tmpl w:val="D2581950"/>
    <w:lvl w:ilvl="0" w:tplc="0548195A">
      <w:start w:val="1"/>
      <w:numFmt w:val="decimal"/>
      <w:pStyle w:val="a5"/>
      <w:lvlText w:val="图%1."/>
      <w:lvlJc w:val="left"/>
      <w:pPr>
        <w:ind w:left="4815" w:hanging="420"/>
      </w:pPr>
      <w:rPr>
        <w:rFonts w:hint="eastAsia"/>
      </w:rPr>
    </w:lvl>
    <w:lvl w:ilvl="1" w:tplc="7E82E160">
      <w:start w:val="1"/>
      <w:numFmt w:val="decimal"/>
      <w:lvlText w:val="%2."/>
      <w:lvlJc w:val="left"/>
      <w:pPr>
        <w:ind w:left="1080" w:hanging="660"/>
      </w:pPr>
      <w:rPr>
        <w:rFonts w:hint="default"/>
        <w:b/>
      </w:r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29B257F"/>
    <w:multiLevelType w:val="hybridMultilevel"/>
    <w:tmpl w:val="13F87520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2" w15:restartNumberingAfterBreak="0">
    <w:nsid w:val="34A56013"/>
    <w:multiLevelType w:val="hybridMultilevel"/>
    <w:tmpl w:val="13F87520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3" w15:restartNumberingAfterBreak="0">
    <w:nsid w:val="381A02D2"/>
    <w:multiLevelType w:val="hybridMultilevel"/>
    <w:tmpl w:val="13F87520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4" w15:restartNumberingAfterBreak="0">
    <w:nsid w:val="3C954E32"/>
    <w:multiLevelType w:val="hybridMultilevel"/>
    <w:tmpl w:val="ED5CA69E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25" w15:restartNumberingAfterBreak="0">
    <w:nsid w:val="3CA4215F"/>
    <w:multiLevelType w:val="hybridMultilevel"/>
    <w:tmpl w:val="D562D25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6" w15:restartNumberingAfterBreak="0">
    <w:nsid w:val="3F445224"/>
    <w:multiLevelType w:val="hybridMultilevel"/>
    <w:tmpl w:val="75EA3082"/>
    <w:lvl w:ilvl="0" w:tplc="9E582AA4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 w:tplc="2EACEE36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4CEC5E42">
      <w:start w:val="1"/>
      <w:numFmt w:val="lowerRoman"/>
      <w:lvlText w:val="%3."/>
      <w:lvlJc w:val="right"/>
      <w:pPr>
        <w:ind w:left="1260" w:hanging="420"/>
      </w:pPr>
    </w:lvl>
    <w:lvl w:ilvl="3" w:tplc="711A8072" w:tentative="1">
      <w:start w:val="1"/>
      <w:numFmt w:val="decimal"/>
      <w:lvlText w:val="%4."/>
      <w:lvlJc w:val="left"/>
      <w:pPr>
        <w:ind w:left="1680" w:hanging="420"/>
      </w:pPr>
    </w:lvl>
    <w:lvl w:ilvl="4" w:tplc="22F6A4E2" w:tentative="1">
      <w:start w:val="1"/>
      <w:numFmt w:val="lowerLetter"/>
      <w:lvlText w:val="%5)"/>
      <w:lvlJc w:val="left"/>
      <w:pPr>
        <w:ind w:left="2100" w:hanging="420"/>
      </w:pPr>
    </w:lvl>
    <w:lvl w:ilvl="5" w:tplc="026640C2" w:tentative="1">
      <w:start w:val="1"/>
      <w:numFmt w:val="lowerRoman"/>
      <w:lvlText w:val="%6."/>
      <w:lvlJc w:val="right"/>
      <w:pPr>
        <w:ind w:left="2520" w:hanging="420"/>
      </w:pPr>
    </w:lvl>
    <w:lvl w:ilvl="6" w:tplc="AB2AFBC0" w:tentative="1">
      <w:start w:val="1"/>
      <w:numFmt w:val="decimal"/>
      <w:lvlText w:val="%7."/>
      <w:lvlJc w:val="left"/>
      <w:pPr>
        <w:ind w:left="2940" w:hanging="420"/>
      </w:pPr>
    </w:lvl>
    <w:lvl w:ilvl="7" w:tplc="773A6FF8" w:tentative="1">
      <w:start w:val="1"/>
      <w:numFmt w:val="lowerLetter"/>
      <w:lvlText w:val="%8)"/>
      <w:lvlJc w:val="left"/>
      <w:pPr>
        <w:ind w:left="3360" w:hanging="420"/>
      </w:pPr>
    </w:lvl>
    <w:lvl w:ilvl="8" w:tplc="0C0A43D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CE242E1"/>
    <w:multiLevelType w:val="multilevel"/>
    <w:tmpl w:val="319A6860"/>
    <w:styleLink w:val="10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50062D44"/>
    <w:multiLevelType w:val="hybridMultilevel"/>
    <w:tmpl w:val="13E0BECA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29" w15:restartNumberingAfterBreak="0">
    <w:nsid w:val="55927BD9"/>
    <w:multiLevelType w:val="hybridMultilevel"/>
    <w:tmpl w:val="97BEF622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0" w15:restartNumberingAfterBreak="0">
    <w:nsid w:val="577D11C7"/>
    <w:multiLevelType w:val="hybridMultilevel"/>
    <w:tmpl w:val="84B8EF0E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1" w15:restartNumberingAfterBreak="0">
    <w:nsid w:val="586E340C"/>
    <w:multiLevelType w:val="hybridMultilevel"/>
    <w:tmpl w:val="E470426C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2" w15:restartNumberingAfterBreak="0">
    <w:nsid w:val="5CAC7A0A"/>
    <w:multiLevelType w:val="hybridMultilevel"/>
    <w:tmpl w:val="FA0A0600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3" w15:restartNumberingAfterBreak="0">
    <w:nsid w:val="62506196"/>
    <w:multiLevelType w:val="hybridMultilevel"/>
    <w:tmpl w:val="703E81B8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4" w15:restartNumberingAfterBreak="0">
    <w:nsid w:val="633703AF"/>
    <w:multiLevelType w:val="hybridMultilevel"/>
    <w:tmpl w:val="F876558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5" w15:restartNumberingAfterBreak="0">
    <w:nsid w:val="66F87F17"/>
    <w:multiLevelType w:val="multilevel"/>
    <w:tmpl w:val="971A6408"/>
    <w:lvl w:ilvl="0">
      <w:start w:val="1"/>
      <w:numFmt w:val="chineseCountingThousand"/>
      <w:pStyle w:val="11"/>
      <w:suff w:val="space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2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2"/>
      <w:isLgl/>
      <w:suff w:val="space"/>
      <w:lvlText w:val="%1.%2.%3"/>
      <w:lvlJc w:val="left"/>
      <w:pPr>
        <w:ind w:left="2126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 w15:restartNumberingAfterBreak="0">
    <w:nsid w:val="670E4D2E"/>
    <w:multiLevelType w:val="hybridMultilevel"/>
    <w:tmpl w:val="2732338C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37" w15:restartNumberingAfterBreak="0">
    <w:nsid w:val="6F446345"/>
    <w:multiLevelType w:val="hybridMultilevel"/>
    <w:tmpl w:val="446C2E70"/>
    <w:lvl w:ilvl="0" w:tplc="0409000F">
      <w:start w:val="1"/>
      <w:numFmt w:val="decimal"/>
      <w:lvlText w:val="%1."/>
      <w:lvlJc w:val="left"/>
      <w:pPr>
        <w:ind w:left="660" w:hanging="420"/>
      </w:p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38" w15:restartNumberingAfterBreak="0">
    <w:nsid w:val="72AA4426"/>
    <w:multiLevelType w:val="hybridMultilevel"/>
    <w:tmpl w:val="4BE060BC"/>
    <w:styleLink w:val="23"/>
    <w:lvl w:ilvl="0" w:tplc="C234D26E">
      <w:start w:val="1"/>
      <w:numFmt w:val="bullet"/>
      <w:lvlText w:val=""/>
      <w:lvlJc w:val="left"/>
      <w:pPr>
        <w:ind w:left="3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140" w:hanging="420"/>
      </w:pPr>
      <w:rPr>
        <w:rFonts w:ascii="Wingdings" w:hAnsi="Wingdings" w:hint="default"/>
      </w:rPr>
    </w:lvl>
  </w:abstractNum>
  <w:abstractNum w:abstractNumId="39" w15:restartNumberingAfterBreak="0">
    <w:nsid w:val="7B2D3B9B"/>
    <w:multiLevelType w:val="hybridMultilevel"/>
    <w:tmpl w:val="4DF05838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abstractNum w:abstractNumId="40" w15:restartNumberingAfterBreak="0">
    <w:nsid w:val="7CE246E2"/>
    <w:multiLevelType w:val="hybridMultilevel"/>
    <w:tmpl w:val="1188D030"/>
    <w:lvl w:ilvl="0" w:tplc="0409000B">
      <w:start w:val="1"/>
      <w:numFmt w:val="bullet"/>
      <w:lvlText w:val=""/>
      <w:lvlJc w:val="left"/>
      <w:pPr>
        <w:ind w:left="6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7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1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20" w:hanging="42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  <w:lvlOverride w:ilvl="0">
      <w:lvl w:ilvl="0">
        <w:start w:val="1"/>
        <w:numFmt w:val="decimal"/>
        <w:lvlText w:val="%1.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lvlText w:val="%1.%2.%3"/>
        <w:lvlJc w:val="left"/>
        <w:pPr>
          <w:ind w:left="3827" w:hanging="567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>
    <w:abstractNumId w:val="26"/>
  </w:num>
  <w:num w:numId="4">
    <w:abstractNumId w:val="15"/>
  </w:num>
  <w:num w:numId="5">
    <w:abstractNumId w:val="20"/>
  </w:num>
  <w:num w:numId="6">
    <w:abstractNumId w:val="38"/>
  </w:num>
  <w:num w:numId="7">
    <w:abstractNumId w:val="27"/>
  </w:num>
  <w:num w:numId="8">
    <w:abstractNumId w:val="12"/>
  </w:num>
  <w:num w:numId="9">
    <w:abstractNumId w:val="11"/>
  </w:num>
  <w:num w:numId="10">
    <w:abstractNumId w:val="10"/>
  </w:num>
  <w:num w:numId="11">
    <w:abstractNumId w:val="35"/>
  </w:num>
  <w:num w:numId="12">
    <w:abstractNumId w:val="19"/>
  </w:num>
  <w:num w:numId="13">
    <w:abstractNumId w:val="30"/>
  </w:num>
  <w:num w:numId="14">
    <w:abstractNumId w:val="33"/>
  </w:num>
  <w:num w:numId="15">
    <w:abstractNumId w:val="28"/>
  </w:num>
  <w:num w:numId="16">
    <w:abstractNumId w:val="39"/>
  </w:num>
  <w:num w:numId="17">
    <w:abstractNumId w:val="14"/>
  </w:num>
  <w:num w:numId="18">
    <w:abstractNumId w:val="29"/>
  </w:num>
  <w:num w:numId="19">
    <w:abstractNumId w:val="22"/>
  </w:num>
  <w:num w:numId="20">
    <w:abstractNumId w:val="37"/>
  </w:num>
  <w:num w:numId="21">
    <w:abstractNumId w:val="23"/>
  </w:num>
  <w:num w:numId="22">
    <w:abstractNumId w:val="17"/>
  </w:num>
  <w:num w:numId="23">
    <w:abstractNumId w:val="32"/>
  </w:num>
  <w:num w:numId="24">
    <w:abstractNumId w:val="21"/>
  </w:num>
  <w:num w:numId="25">
    <w:abstractNumId w:val="36"/>
  </w:num>
  <w:num w:numId="26">
    <w:abstractNumId w:val="18"/>
  </w:num>
  <w:num w:numId="27">
    <w:abstractNumId w:val="25"/>
  </w:num>
  <w:num w:numId="28">
    <w:abstractNumId w:val="8"/>
  </w:num>
  <w:num w:numId="29">
    <w:abstractNumId w:val="3"/>
  </w:num>
  <w:num w:numId="30">
    <w:abstractNumId w:val="2"/>
  </w:num>
  <w:num w:numId="31">
    <w:abstractNumId w:val="1"/>
  </w:num>
  <w:num w:numId="32">
    <w:abstractNumId w:val="0"/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16"/>
  </w:num>
  <w:num w:numId="39">
    <w:abstractNumId w:val="24"/>
  </w:num>
  <w:num w:numId="40">
    <w:abstractNumId w:val="35"/>
  </w:num>
  <w:num w:numId="41">
    <w:abstractNumId w:val="40"/>
  </w:num>
  <w:num w:numId="42">
    <w:abstractNumId w:val="31"/>
  </w:num>
  <w:num w:numId="43">
    <w:abstractNumId w:val="36"/>
  </w:num>
  <w:num w:numId="44">
    <w:abstractNumId w:val="34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proofState w:spelling="clean" w:grammar="clean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48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5E65"/>
    <w:rsid w:val="00000CFE"/>
    <w:rsid w:val="00001AA4"/>
    <w:rsid w:val="000038D6"/>
    <w:rsid w:val="00004BA0"/>
    <w:rsid w:val="00007FBC"/>
    <w:rsid w:val="0001142A"/>
    <w:rsid w:val="0001225C"/>
    <w:rsid w:val="000123DA"/>
    <w:rsid w:val="00013EA3"/>
    <w:rsid w:val="00015C6A"/>
    <w:rsid w:val="00015EEA"/>
    <w:rsid w:val="00017ADA"/>
    <w:rsid w:val="00017EA4"/>
    <w:rsid w:val="00023519"/>
    <w:rsid w:val="00023E25"/>
    <w:rsid w:val="0002518A"/>
    <w:rsid w:val="00026E9D"/>
    <w:rsid w:val="00030248"/>
    <w:rsid w:val="00034221"/>
    <w:rsid w:val="000402D6"/>
    <w:rsid w:val="0004066E"/>
    <w:rsid w:val="000420DA"/>
    <w:rsid w:val="00042541"/>
    <w:rsid w:val="000426AB"/>
    <w:rsid w:val="00042C15"/>
    <w:rsid w:val="00043A0A"/>
    <w:rsid w:val="000448F0"/>
    <w:rsid w:val="00044F2C"/>
    <w:rsid w:val="000461A6"/>
    <w:rsid w:val="00046CD6"/>
    <w:rsid w:val="00052E6A"/>
    <w:rsid w:val="000534C9"/>
    <w:rsid w:val="00053A43"/>
    <w:rsid w:val="00053B5F"/>
    <w:rsid w:val="00057405"/>
    <w:rsid w:val="00060031"/>
    <w:rsid w:val="00060102"/>
    <w:rsid w:val="00060F29"/>
    <w:rsid w:val="00062213"/>
    <w:rsid w:val="00062CF5"/>
    <w:rsid w:val="00065F9B"/>
    <w:rsid w:val="00066111"/>
    <w:rsid w:val="0006703F"/>
    <w:rsid w:val="0006705F"/>
    <w:rsid w:val="00067251"/>
    <w:rsid w:val="00070114"/>
    <w:rsid w:val="000708D9"/>
    <w:rsid w:val="000760EA"/>
    <w:rsid w:val="00076AD3"/>
    <w:rsid w:val="00076FE6"/>
    <w:rsid w:val="00077C5E"/>
    <w:rsid w:val="00077C9F"/>
    <w:rsid w:val="000824F7"/>
    <w:rsid w:val="00082CAA"/>
    <w:rsid w:val="00084F63"/>
    <w:rsid w:val="00092153"/>
    <w:rsid w:val="00094A3A"/>
    <w:rsid w:val="000955AC"/>
    <w:rsid w:val="0009709B"/>
    <w:rsid w:val="0009717B"/>
    <w:rsid w:val="000A1543"/>
    <w:rsid w:val="000A2E13"/>
    <w:rsid w:val="000A4759"/>
    <w:rsid w:val="000A4CED"/>
    <w:rsid w:val="000A5C8F"/>
    <w:rsid w:val="000A6220"/>
    <w:rsid w:val="000A6899"/>
    <w:rsid w:val="000A76A1"/>
    <w:rsid w:val="000B14E6"/>
    <w:rsid w:val="000B320A"/>
    <w:rsid w:val="000B7C5F"/>
    <w:rsid w:val="000C0971"/>
    <w:rsid w:val="000C33BA"/>
    <w:rsid w:val="000C4DD4"/>
    <w:rsid w:val="000C5DAD"/>
    <w:rsid w:val="000C7AF0"/>
    <w:rsid w:val="000C7B01"/>
    <w:rsid w:val="000C7F59"/>
    <w:rsid w:val="000D10F7"/>
    <w:rsid w:val="000D145C"/>
    <w:rsid w:val="000D6D89"/>
    <w:rsid w:val="000E1FCF"/>
    <w:rsid w:val="000E744D"/>
    <w:rsid w:val="000F1DFD"/>
    <w:rsid w:val="000F4487"/>
    <w:rsid w:val="000F4BE8"/>
    <w:rsid w:val="000F4ED5"/>
    <w:rsid w:val="00100893"/>
    <w:rsid w:val="00100AE0"/>
    <w:rsid w:val="00100BD3"/>
    <w:rsid w:val="001010D7"/>
    <w:rsid w:val="0010134E"/>
    <w:rsid w:val="001013EA"/>
    <w:rsid w:val="001022F0"/>
    <w:rsid w:val="00103740"/>
    <w:rsid w:val="00103A30"/>
    <w:rsid w:val="00103B59"/>
    <w:rsid w:val="00104202"/>
    <w:rsid w:val="001044C3"/>
    <w:rsid w:val="001047D1"/>
    <w:rsid w:val="00105273"/>
    <w:rsid w:val="00105AD4"/>
    <w:rsid w:val="0010683A"/>
    <w:rsid w:val="00106B50"/>
    <w:rsid w:val="00112206"/>
    <w:rsid w:val="00112864"/>
    <w:rsid w:val="00112E0F"/>
    <w:rsid w:val="00117077"/>
    <w:rsid w:val="00120C5F"/>
    <w:rsid w:val="00121DAD"/>
    <w:rsid w:val="001226A9"/>
    <w:rsid w:val="00124D9A"/>
    <w:rsid w:val="00125411"/>
    <w:rsid w:val="00125705"/>
    <w:rsid w:val="00125B0C"/>
    <w:rsid w:val="001276D1"/>
    <w:rsid w:val="00130584"/>
    <w:rsid w:val="0013071F"/>
    <w:rsid w:val="00131641"/>
    <w:rsid w:val="00133A9D"/>
    <w:rsid w:val="00134E3C"/>
    <w:rsid w:val="00135664"/>
    <w:rsid w:val="00136690"/>
    <w:rsid w:val="00136893"/>
    <w:rsid w:val="00136F46"/>
    <w:rsid w:val="00140EE9"/>
    <w:rsid w:val="0014277D"/>
    <w:rsid w:val="0014290D"/>
    <w:rsid w:val="00142F6E"/>
    <w:rsid w:val="00143A63"/>
    <w:rsid w:val="001474BE"/>
    <w:rsid w:val="00153B44"/>
    <w:rsid w:val="00155FF7"/>
    <w:rsid w:val="00156DE5"/>
    <w:rsid w:val="00157A7E"/>
    <w:rsid w:val="00161EFD"/>
    <w:rsid w:val="00165C23"/>
    <w:rsid w:val="00166084"/>
    <w:rsid w:val="00166C5D"/>
    <w:rsid w:val="00167393"/>
    <w:rsid w:val="0017025A"/>
    <w:rsid w:val="00170E3D"/>
    <w:rsid w:val="00172220"/>
    <w:rsid w:val="00175427"/>
    <w:rsid w:val="001810B6"/>
    <w:rsid w:val="001855E5"/>
    <w:rsid w:val="001906EA"/>
    <w:rsid w:val="001916E8"/>
    <w:rsid w:val="00191E50"/>
    <w:rsid w:val="00192CD9"/>
    <w:rsid w:val="00193840"/>
    <w:rsid w:val="001953F2"/>
    <w:rsid w:val="00197D00"/>
    <w:rsid w:val="001A022C"/>
    <w:rsid w:val="001A5D36"/>
    <w:rsid w:val="001A7E55"/>
    <w:rsid w:val="001B2274"/>
    <w:rsid w:val="001B38DE"/>
    <w:rsid w:val="001B43F7"/>
    <w:rsid w:val="001B623E"/>
    <w:rsid w:val="001B7F96"/>
    <w:rsid w:val="001C0C7A"/>
    <w:rsid w:val="001C27AB"/>
    <w:rsid w:val="001C6915"/>
    <w:rsid w:val="001C6B9F"/>
    <w:rsid w:val="001C6C4F"/>
    <w:rsid w:val="001C7925"/>
    <w:rsid w:val="001C7D13"/>
    <w:rsid w:val="001D11FF"/>
    <w:rsid w:val="001D24E0"/>
    <w:rsid w:val="001D355D"/>
    <w:rsid w:val="001D41BF"/>
    <w:rsid w:val="001D72ED"/>
    <w:rsid w:val="001D7D6A"/>
    <w:rsid w:val="001D7DAB"/>
    <w:rsid w:val="001E0B07"/>
    <w:rsid w:val="001E1397"/>
    <w:rsid w:val="001E1DB2"/>
    <w:rsid w:val="001E7294"/>
    <w:rsid w:val="001F3643"/>
    <w:rsid w:val="001F4F8A"/>
    <w:rsid w:val="001F525B"/>
    <w:rsid w:val="001F5FB4"/>
    <w:rsid w:val="001F6B84"/>
    <w:rsid w:val="001F6C3B"/>
    <w:rsid w:val="00200813"/>
    <w:rsid w:val="00201ECF"/>
    <w:rsid w:val="00202319"/>
    <w:rsid w:val="0020391D"/>
    <w:rsid w:val="00206A37"/>
    <w:rsid w:val="00206AC3"/>
    <w:rsid w:val="002109BE"/>
    <w:rsid w:val="00212076"/>
    <w:rsid w:val="002125C0"/>
    <w:rsid w:val="002130E9"/>
    <w:rsid w:val="002162F3"/>
    <w:rsid w:val="002162FF"/>
    <w:rsid w:val="00220014"/>
    <w:rsid w:val="002205C0"/>
    <w:rsid w:val="00221D72"/>
    <w:rsid w:val="00223001"/>
    <w:rsid w:val="00224ACB"/>
    <w:rsid w:val="0022684F"/>
    <w:rsid w:val="00226E87"/>
    <w:rsid w:val="00230357"/>
    <w:rsid w:val="00231473"/>
    <w:rsid w:val="002358D7"/>
    <w:rsid w:val="00237C3C"/>
    <w:rsid w:val="00237DA7"/>
    <w:rsid w:val="00242248"/>
    <w:rsid w:val="002444CF"/>
    <w:rsid w:val="0024459F"/>
    <w:rsid w:val="002446F9"/>
    <w:rsid w:val="00245077"/>
    <w:rsid w:val="00246D69"/>
    <w:rsid w:val="00250E2C"/>
    <w:rsid w:val="00251B37"/>
    <w:rsid w:val="002550A6"/>
    <w:rsid w:val="00255B07"/>
    <w:rsid w:val="0025786D"/>
    <w:rsid w:val="002601D1"/>
    <w:rsid w:val="00261B1D"/>
    <w:rsid w:val="00263792"/>
    <w:rsid w:val="002641DE"/>
    <w:rsid w:val="002644EB"/>
    <w:rsid w:val="0026523A"/>
    <w:rsid w:val="00265F20"/>
    <w:rsid w:val="00266577"/>
    <w:rsid w:val="002676EF"/>
    <w:rsid w:val="0027039D"/>
    <w:rsid w:val="002710DB"/>
    <w:rsid w:val="00275FB8"/>
    <w:rsid w:val="00281DDE"/>
    <w:rsid w:val="002828F4"/>
    <w:rsid w:val="00282BDA"/>
    <w:rsid w:val="00283042"/>
    <w:rsid w:val="00284C0E"/>
    <w:rsid w:val="00285EE6"/>
    <w:rsid w:val="002864BB"/>
    <w:rsid w:val="00286DAC"/>
    <w:rsid w:val="00287DAE"/>
    <w:rsid w:val="00287ED6"/>
    <w:rsid w:val="0029185A"/>
    <w:rsid w:val="002919B9"/>
    <w:rsid w:val="00292EC8"/>
    <w:rsid w:val="00297261"/>
    <w:rsid w:val="002A028D"/>
    <w:rsid w:val="002A02BE"/>
    <w:rsid w:val="002A1996"/>
    <w:rsid w:val="002A4B2D"/>
    <w:rsid w:val="002A4BA0"/>
    <w:rsid w:val="002A5203"/>
    <w:rsid w:val="002A584F"/>
    <w:rsid w:val="002B1E91"/>
    <w:rsid w:val="002B22E8"/>
    <w:rsid w:val="002B29A9"/>
    <w:rsid w:val="002B2A58"/>
    <w:rsid w:val="002B2EC0"/>
    <w:rsid w:val="002B3FD1"/>
    <w:rsid w:val="002B4C76"/>
    <w:rsid w:val="002B54E3"/>
    <w:rsid w:val="002B628B"/>
    <w:rsid w:val="002B64C4"/>
    <w:rsid w:val="002B7191"/>
    <w:rsid w:val="002C0A21"/>
    <w:rsid w:val="002C1B45"/>
    <w:rsid w:val="002C1F68"/>
    <w:rsid w:val="002C2C9D"/>
    <w:rsid w:val="002C303A"/>
    <w:rsid w:val="002C3142"/>
    <w:rsid w:val="002C4DE1"/>
    <w:rsid w:val="002C602D"/>
    <w:rsid w:val="002D2A81"/>
    <w:rsid w:val="002D3E35"/>
    <w:rsid w:val="002D6496"/>
    <w:rsid w:val="002D6B4D"/>
    <w:rsid w:val="002D7587"/>
    <w:rsid w:val="002E0317"/>
    <w:rsid w:val="002E0B9F"/>
    <w:rsid w:val="002E0EC1"/>
    <w:rsid w:val="002E2354"/>
    <w:rsid w:val="002E311B"/>
    <w:rsid w:val="002E5F1C"/>
    <w:rsid w:val="002F116B"/>
    <w:rsid w:val="002F2874"/>
    <w:rsid w:val="00300529"/>
    <w:rsid w:val="003008BD"/>
    <w:rsid w:val="00302716"/>
    <w:rsid w:val="003028EB"/>
    <w:rsid w:val="00303033"/>
    <w:rsid w:val="00304EEA"/>
    <w:rsid w:val="00304FF2"/>
    <w:rsid w:val="00305B4C"/>
    <w:rsid w:val="00306A8D"/>
    <w:rsid w:val="00307D6D"/>
    <w:rsid w:val="00310DAC"/>
    <w:rsid w:val="00310EB5"/>
    <w:rsid w:val="003117DB"/>
    <w:rsid w:val="003126C6"/>
    <w:rsid w:val="003130BE"/>
    <w:rsid w:val="00313412"/>
    <w:rsid w:val="00313F54"/>
    <w:rsid w:val="00314C53"/>
    <w:rsid w:val="00314CFC"/>
    <w:rsid w:val="00316BAD"/>
    <w:rsid w:val="003174C2"/>
    <w:rsid w:val="00317B96"/>
    <w:rsid w:val="003204B0"/>
    <w:rsid w:val="00321851"/>
    <w:rsid w:val="00322180"/>
    <w:rsid w:val="00323D01"/>
    <w:rsid w:val="003246C5"/>
    <w:rsid w:val="003263FB"/>
    <w:rsid w:val="00326996"/>
    <w:rsid w:val="00327562"/>
    <w:rsid w:val="00327FDE"/>
    <w:rsid w:val="00333602"/>
    <w:rsid w:val="00333756"/>
    <w:rsid w:val="00341905"/>
    <w:rsid w:val="003437C9"/>
    <w:rsid w:val="003444AB"/>
    <w:rsid w:val="00345A3E"/>
    <w:rsid w:val="00346829"/>
    <w:rsid w:val="00347733"/>
    <w:rsid w:val="00351459"/>
    <w:rsid w:val="00352182"/>
    <w:rsid w:val="003559F4"/>
    <w:rsid w:val="00355F5D"/>
    <w:rsid w:val="003570DE"/>
    <w:rsid w:val="00357587"/>
    <w:rsid w:val="00361AED"/>
    <w:rsid w:val="0036334C"/>
    <w:rsid w:val="00363BD2"/>
    <w:rsid w:val="00366BC0"/>
    <w:rsid w:val="00366F0C"/>
    <w:rsid w:val="00372161"/>
    <w:rsid w:val="0037434A"/>
    <w:rsid w:val="00376411"/>
    <w:rsid w:val="0037648F"/>
    <w:rsid w:val="0037651D"/>
    <w:rsid w:val="0037666E"/>
    <w:rsid w:val="0037685C"/>
    <w:rsid w:val="003800BC"/>
    <w:rsid w:val="00380B62"/>
    <w:rsid w:val="00381B60"/>
    <w:rsid w:val="00381D1D"/>
    <w:rsid w:val="003862E6"/>
    <w:rsid w:val="00387BC1"/>
    <w:rsid w:val="00387FAF"/>
    <w:rsid w:val="0039080E"/>
    <w:rsid w:val="00390F6C"/>
    <w:rsid w:val="003928DE"/>
    <w:rsid w:val="003960D4"/>
    <w:rsid w:val="003968D1"/>
    <w:rsid w:val="00396CC4"/>
    <w:rsid w:val="003971C2"/>
    <w:rsid w:val="0039766B"/>
    <w:rsid w:val="003A11CD"/>
    <w:rsid w:val="003A2890"/>
    <w:rsid w:val="003A3461"/>
    <w:rsid w:val="003A7D66"/>
    <w:rsid w:val="003B037D"/>
    <w:rsid w:val="003B16A6"/>
    <w:rsid w:val="003B1A86"/>
    <w:rsid w:val="003B5F1C"/>
    <w:rsid w:val="003B788D"/>
    <w:rsid w:val="003C0D32"/>
    <w:rsid w:val="003C1270"/>
    <w:rsid w:val="003C294D"/>
    <w:rsid w:val="003C345B"/>
    <w:rsid w:val="003C4A6A"/>
    <w:rsid w:val="003C55B7"/>
    <w:rsid w:val="003C59DF"/>
    <w:rsid w:val="003C6343"/>
    <w:rsid w:val="003C77A6"/>
    <w:rsid w:val="003C7F6D"/>
    <w:rsid w:val="003D253E"/>
    <w:rsid w:val="003D2B9E"/>
    <w:rsid w:val="003D36CE"/>
    <w:rsid w:val="003D45A4"/>
    <w:rsid w:val="003D7A7A"/>
    <w:rsid w:val="003D7AA9"/>
    <w:rsid w:val="003E3FAE"/>
    <w:rsid w:val="003E5219"/>
    <w:rsid w:val="003E61AA"/>
    <w:rsid w:val="003E6669"/>
    <w:rsid w:val="003F1E3F"/>
    <w:rsid w:val="003F3687"/>
    <w:rsid w:val="003F4325"/>
    <w:rsid w:val="003F55BA"/>
    <w:rsid w:val="003F581E"/>
    <w:rsid w:val="003F70DB"/>
    <w:rsid w:val="003F73B8"/>
    <w:rsid w:val="004016B0"/>
    <w:rsid w:val="00401AED"/>
    <w:rsid w:val="00401AFF"/>
    <w:rsid w:val="00402BB6"/>
    <w:rsid w:val="00402F02"/>
    <w:rsid w:val="0040338C"/>
    <w:rsid w:val="004037DC"/>
    <w:rsid w:val="00403F0E"/>
    <w:rsid w:val="0040408D"/>
    <w:rsid w:val="00404981"/>
    <w:rsid w:val="004053C2"/>
    <w:rsid w:val="00406647"/>
    <w:rsid w:val="0041028E"/>
    <w:rsid w:val="004107A0"/>
    <w:rsid w:val="00411C32"/>
    <w:rsid w:val="00412C65"/>
    <w:rsid w:val="00413275"/>
    <w:rsid w:val="00413CF1"/>
    <w:rsid w:val="0041478D"/>
    <w:rsid w:val="004149F2"/>
    <w:rsid w:val="00416B7A"/>
    <w:rsid w:val="00421E94"/>
    <w:rsid w:val="0042332B"/>
    <w:rsid w:val="00423BEB"/>
    <w:rsid w:val="00424A35"/>
    <w:rsid w:val="004261AB"/>
    <w:rsid w:val="00426214"/>
    <w:rsid w:val="00426F72"/>
    <w:rsid w:val="00427729"/>
    <w:rsid w:val="00430228"/>
    <w:rsid w:val="00431BC1"/>
    <w:rsid w:val="004334C7"/>
    <w:rsid w:val="00435C9D"/>
    <w:rsid w:val="0043744E"/>
    <w:rsid w:val="00441189"/>
    <w:rsid w:val="00442594"/>
    <w:rsid w:val="00442C94"/>
    <w:rsid w:val="00442D4D"/>
    <w:rsid w:val="0044335C"/>
    <w:rsid w:val="00444409"/>
    <w:rsid w:val="00444F4D"/>
    <w:rsid w:val="0045051F"/>
    <w:rsid w:val="004531B9"/>
    <w:rsid w:val="00453FC9"/>
    <w:rsid w:val="00454354"/>
    <w:rsid w:val="004543FA"/>
    <w:rsid w:val="00454674"/>
    <w:rsid w:val="00454EE5"/>
    <w:rsid w:val="00455D95"/>
    <w:rsid w:val="00456CF8"/>
    <w:rsid w:val="0046059D"/>
    <w:rsid w:val="004620EF"/>
    <w:rsid w:val="00462A36"/>
    <w:rsid w:val="00464F7A"/>
    <w:rsid w:val="00465B10"/>
    <w:rsid w:val="00466F39"/>
    <w:rsid w:val="00467052"/>
    <w:rsid w:val="00470D48"/>
    <w:rsid w:val="00470D83"/>
    <w:rsid w:val="00471064"/>
    <w:rsid w:val="004711DE"/>
    <w:rsid w:val="00472E87"/>
    <w:rsid w:val="00473900"/>
    <w:rsid w:val="00473B24"/>
    <w:rsid w:val="00473E38"/>
    <w:rsid w:val="00474720"/>
    <w:rsid w:val="00474DEF"/>
    <w:rsid w:val="004755AE"/>
    <w:rsid w:val="00475BEF"/>
    <w:rsid w:val="00475C83"/>
    <w:rsid w:val="00476783"/>
    <w:rsid w:val="00480B5A"/>
    <w:rsid w:val="00480FF6"/>
    <w:rsid w:val="0048151A"/>
    <w:rsid w:val="00484C97"/>
    <w:rsid w:val="0048551C"/>
    <w:rsid w:val="004861CB"/>
    <w:rsid w:val="004864CE"/>
    <w:rsid w:val="00487AB6"/>
    <w:rsid w:val="00487C98"/>
    <w:rsid w:val="00487D3C"/>
    <w:rsid w:val="00490BF0"/>
    <w:rsid w:val="00493B3D"/>
    <w:rsid w:val="00495B4D"/>
    <w:rsid w:val="00496C83"/>
    <w:rsid w:val="004972A8"/>
    <w:rsid w:val="004A031C"/>
    <w:rsid w:val="004A0B47"/>
    <w:rsid w:val="004A1C8C"/>
    <w:rsid w:val="004A29AF"/>
    <w:rsid w:val="004A2B53"/>
    <w:rsid w:val="004A3B09"/>
    <w:rsid w:val="004A3DEB"/>
    <w:rsid w:val="004A4B2C"/>
    <w:rsid w:val="004A6866"/>
    <w:rsid w:val="004A7004"/>
    <w:rsid w:val="004A7861"/>
    <w:rsid w:val="004A7A3C"/>
    <w:rsid w:val="004B001E"/>
    <w:rsid w:val="004B01E9"/>
    <w:rsid w:val="004B0400"/>
    <w:rsid w:val="004B0976"/>
    <w:rsid w:val="004B0C6B"/>
    <w:rsid w:val="004B12BB"/>
    <w:rsid w:val="004B4E09"/>
    <w:rsid w:val="004B585A"/>
    <w:rsid w:val="004C01BC"/>
    <w:rsid w:val="004C471F"/>
    <w:rsid w:val="004C49D4"/>
    <w:rsid w:val="004C6282"/>
    <w:rsid w:val="004D23A5"/>
    <w:rsid w:val="004D33B5"/>
    <w:rsid w:val="004D3DB6"/>
    <w:rsid w:val="004D4996"/>
    <w:rsid w:val="004D49DE"/>
    <w:rsid w:val="004D5C7B"/>
    <w:rsid w:val="004D608F"/>
    <w:rsid w:val="004E05A4"/>
    <w:rsid w:val="004E1C0F"/>
    <w:rsid w:val="004E32EF"/>
    <w:rsid w:val="004E443D"/>
    <w:rsid w:val="004E47F4"/>
    <w:rsid w:val="004E5016"/>
    <w:rsid w:val="004E5EF8"/>
    <w:rsid w:val="004E651D"/>
    <w:rsid w:val="004E6E77"/>
    <w:rsid w:val="004E6F9C"/>
    <w:rsid w:val="004E7263"/>
    <w:rsid w:val="004F1312"/>
    <w:rsid w:val="004F2CDB"/>
    <w:rsid w:val="004F2DD8"/>
    <w:rsid w:val="004F3699"/>
    <w:rsid w:val="004F48DD"/>
    <w:rsid w:val="004F609C"/>
    <w:rsid w:val="004F7CF1"/>
    <w:rsid w:val="00501AA5"/>
    <w:rsid w:val="005021AE"/>
    <w:rsid w:val="00503D58"/>
    <w:rsid w:val="00505730"/>
    <w:rsid w:val="0050585F"/>
    <w:rsid w:val="00510AFE"/>
    <w:rsid w:val="00510BC9"/>
    <w:rsid w:val="00511260"/>
    <w:rsid w:val="005132A9"/>
    <w:rsid w:val="00515718"/>
    <w:rsid w:val="00520363"/>
    <w:rsid w:val="0052290E"/>
    <w:rsid w:val="00522E61"/>
    <w:rsid w:val="0052357A"/>
    <w:rsid w:val="00523842"/>
    <w:rsid w:val="00523B63"/>
    <w:rsid w:val="005242B6"/>
    <w:rsid w:val="00524747"/>
    <w:rsid w:val="005258C3"/>
    <w:rsid w:val="00525B3E"/>
    <w:rsid w:val="00526715"/>
    <w:rsid w:val="0052741A"/>
    <w:rsid w:val="00530E11"/>
    <w:rsid w:val="00531181"/>
    <w:rsid w:val="00531899"/>
    <w:rsid w:val="00531BBF"/>
    <w:rsid w:val="00532835"/>
    <w:rsid w:val="00532A06"/>
    <w:rsid w:val="005334D2"/>
    <w:rsid w:val="00534B37"/>
    <w:rsid w:val="00535ED8"/>
    <w:rsid w:val="00537EF2"/>
    <w:rsid w:val="00540022"/>
    <w:rsid w:val="00540B67"/>
    <w:rsid w:val="0054148F"/>
    <w:rsid w:val="005430A3"/>
    <w:rsid w:val="0054397F"/>
    <w:rsid w:val="00543C26"/>
    <w:rsid w:val="00544310"/>
    <w:rsid w:val="00544A87"/>
    <w:rsid w:val="00546603"/>
    <w:rsid w:val="00546F7A"/>
    <w:rsid w:val="00547C80"/>
    <w:rsid w:val="005506D3"/>
    <w:rsid w:val="00550FAE"/>
    <w:rsid w:val="00551C52"/>
    <w:rsid w:val="005525A7"/>
    <w:rsid w:val="00552DBB"/>
    <w:rsid w:val="00552FAD"/>
    <w:rsid w:val="00553CCE"/>
    <w:rsid w:val="00553ECA"/>
    <w:rsid w:val="00557958"/>
    <w:rsid w:val="00557EBA"/>
    <w:rsid w:val="00560538"/>
    <w:rsid w:val="00562012"/>
    <w:rsid w:val="00563AB5"/>
    <w:rsid w:val="00567933"/>
    <w:rsid w:val="00572494"/>
    <w:rsid w:val="00574453"/>
    <w:rsid w:val="00575D46"/>
    <w:rsid w:val="0057721F"/>
    <w:rsid w:val="00577604"/>
    <w:rsid w:val="005801A3"/>
    <w:rsid w:val="00580A16"/>
    <w:rsid w:val="00580D19"/>
    <w:rsid w:val="00583AC0"/>
    <w:rsid w:val="005859BE"/>
    <w:rsid w:val="00585E65"/>
    <w:rsid w:val="00587EE2"/>
    <w:rsid w:val="00592EA5"/>
    <w:rsid w:val="00595368"/>
    <w:rsid w:val="00595C3D"/>
    <w:rsid w:val="00597373"/>
    <w:rsid w:val="005A2B31"/>
    <w:rsid w:val="005A3ED9"/>
    <w:rsid w:val="005A41A3"/>
    <w:rsid w:val="005A668E"/>
    <w:rsid w:val="005B089B"/>
    <w:rsid w:val="005B08F0"/>
    <w:rsid w:val="005B0B77"/>
    <w:rsid w:val="005B12F6"/>
    <w:rsid w:val="005B1A69"/>
    <w:rsid w:val="005B4369"/>
    <w:rsid w:val="005B4548"/>
    <w:rsid w:val="005B6791"/>
    <w:rsid w:val="005B6CD6"/>
    <w:rsid w:val="005C1685"/>
    <w:rsid w:val="005C3145"/>
    <w:rsid w:val="005C3229"/>
    <w:rsid w:val="005C49DF"/>
    <w:rsid w:val="005C4D4F"/>
    <w:rsid w:val="005C4FA4"/>
    <w:rsid w:val="005C54E5"/>
    <w:rsid w:val="005C638C"/>
    <w:rsid w:val="005C67E8"/>
    <w:rsid w:val="005C69E4"/>
    <w:rsid w:val="005C7769"/>
    <w:rsid w:val="005C77DD"/>
    <w:rsid w:val="005D2715"/>
    <w:rsid w:val="005D3303"/>
    <w:rsid w:val="005D3B3F"/>
    <w:rsid w:val="005D46F5"/>
    <w:rsid w:val="005D6C39"/>
    <w:rsid w:val="005E23A4"/>
    <w:rsid w:val="005E23CE"/>
    <w:rsid w:val="005E531F"/>
    <w:rsid w:val="005E570B"/>
    <w:rsid w:val="005E5D2F"/>
    <w:rsid w:val="005E5D8C"/>
    <w:rsid w:val="005E7073"/>
    <w:rsid w:val="005E72A2"/>
    <w:rsid w:val="005F0A66"/>
    <w:rsid w:val="005F1EAC"/>
    <w:rsid w:val="005F2A09"/>
    <w:rsid w:val="005F39CD"/>
    <w:rsid w:val="005F3BA3"/>
    <w:rsid w:val="005F4731"/>
    <w:rsid w:val="00601CDE"/>
    <w:rsid w:val="0060250E"/>
    <w:rsid w:val="00602DE8"/>
    <w:rsid w:val="00603377"/>
    <w:rsid w:val="0060359B"/>
    <w:rsid w:val="00603BDB"/>
    <w:rsid w:val="00603C51"/>
    <w:rsid w:val="00604005"/>
    <w:rsid w:val="006051F6"/>
    <w:rsid w:val="00610A8A"/>
    <w:rsid w:val="006114C2"/>
    <w:rsid w:val="00611AB7"/>
    <w:rsid w:val="00612BAE"/>
    <w:rsid w:val="00613E0E"/>
    <w:rsid w:val="00614579"/>
    <w:rsid w:val="0061489D"/>
    <w:rsid w:val="00616224"/>
    <w:rsid w:val="00616621"/>
    <w:rsid w:val="00620479"/>
    <w:rsid w:val="00621989"/>
    <w:rsid w:val="0062217D"/>
    <w:rsid w:val="00622581"/>
    <w:rsid w:val="00623A90"/>
    <w:rsid w:val="0062506A"/>
    <w:rsid w:val="00626CC8"/>
    <w:rsid w:val="006315C7"/>
    <w:rsid w:val="00635906"/>
    <w:rsid w:val="00636682"/>
    <w:rsid w:val="006369F9"/>
    <w:rsid w:val="00637104"/>
    <w:rsid w:val="00640A05"/>
    <w:rsid w:val="0064182C"/>
    <w:rsid w:val="00641B7E"/>
    <w:rsid w:val="0064315B"/>
    <w:rsid w:val="0064416C"/>
    <w:rsid w:val="00646D2F"/>
    <w:rsid w:val="00646D62"/>
    <w:rsid w:val="00647CC1"/>
    <w:rsid w:val="0065312B"/>
    <w:rsid w:val="00654248"/>
    <w:rsid w:val="00656735"/>
    <w:rsid w:val="00656C18"/>
    <w:rsid w:val="00657BFD"/>
    <w:rsid w:val="00661260"/>
    <w:rsid w:val="00661D40"/>
    <w:rsid w:val="006631F1"/>
    <w:rsid w:val="00664C3C"/>
    <w:rsid w:val="00665F9E"/>
    <w:rsid w:val="00667CC5"/>
    <w:rsid w:val="006732D5"/>
    <w:rsid w:val="006745FD"/>
    <w:rsid w:val="00676273"/>
    <w:rsid w:val="0067704C"/>
    <w:rsid w:val="00682919"/>
    <w:rsid w:val="0068395D"/>
    <w:rsid w:val="006847BA"/>
    <w:rsid w:val="0068487C"/>
    <w:rsid w:val="00684EA5"/>
    <w:rsid w:val="00686302"/>
    <w:rsid w:val="00687251"/>
    <w:rsid w:val="006876C6"/>
    <w:rsid w:val="006911C9"/>
    <w:rsid w:val="00691F42"/>
    <w:rsid w:val="00691FC4"/>
    <w:rsid w:val="00692D2B"/>
    <w:rsid w:val="00694A37"/>
    <w:rsid w:val="00695317"/>
    <w:rsid w:val="00696FE0"/>
    <w:rsid w:val="00697D3B"/>
    <w:rsid w:val="006A0614"/>
    <w:rsid w:val="006A0C0F"/>
    <w:rsid w:val="006A10A4"/>
    <w:rsid w:val="006A1339"/>
    <w:rsid w:val="006A161F"/>
    <w:rsid w:val="006A4B59"/>
    <w:rsid w:val="006A4E4A"/>
    <w:rsid w:val="006A4EDA"/>
    <w:rsid w:val="006A6007"/>
    <w:rsid w:val="006A6812"/>
    <w:rsid w:val="006A6ED6"/>
    <w:rsid w:val="006A76FD"/>
    <w:rsid w:val="006B2805"/>
    <w:rsid w:val="006B304A"/>
    <w:rsid w:val="006B3B17"/>
    <w:rsid w:val="006B4819"/>
    <w:rsid w:val="006B5E08"/>
    <w:rsid w:val="006B6199"/>
    <w:rsid w:val="006B7783"/>
    <w:rsid w:val="006C00A0"/>
    <w:rsid w:val="006C1183"/>
    <w:rsid w:val="006C1FCF"/>
    <w:rsid w:val="006C297A"/>
    <w:rsid w:val="006C4A7A"/>
    <w:rsid w:val="006C622C"/>
    <w:rsid w:val="006C676C"/>
    <w:rsid w:val="006D093F"/>
    <w:rsid w:val="006D1EA3"/>
    <w:rsid w:val="006D36D8"/>
    <w:rsid w:val="006D3B3E"/>
    <w:rsid w:val="006D5338"/>
    <w:rsid w:val="006D5A51"/>
    <w:rsid w:val="006D5E24"/>
    <w:rsid w:val="006D65B8"/>
    <w:rsid w:val="006D6D61"/>
    <w:rsid w:val="006D6F1E"/>
    <w:rsid w:val="006E0C20"/>
    <w:rsid w:val="006E1F1E"/>
    <w:rsid w:val="006E21F4"/>
    <w:rsid w:val="006E4191"/>
    <w:rsid w:val="006E54E5"/>
    <w:rsid w:val="006E5D73"/>
    <w:rsid w:val="006E5D80"/>
    <w:rsid w:val="006E6857"/>
    <w:rsid w:val="006F0780"/>
    <w:rsid w:val="006F0874"/>
    <w:rsid w:val="006F1204"/>
    <w:rsid w:val="006F232D"/>
    <w:rsid w:val="006F3475"/>
    <w:rsid w:val="006F3F45"/>
    <w:rsid w:val="006F4B23"/>
    <w:rsid w:val="006F4E44"/>
    <w:rsid w:val="006F5A1E"/>
    <w:rsid w:val="006F6339"/>
    <w:rsid w:val="006F6488"/>
    <w:rsid w:val="006F6A2D"/>
    <w:rsid w:val="006F6BC5"/>
    <w:rsid w:val="006F6F4D"/>
    <w:rsid w:val="006F7203"/>
    <w:rsid w:val="00700077"/>
    <w:rsid w:val="00703CC4"/>
    <w:rsid w:val="007044FA"/>
    <w:rsid w:val="00704CB5"/>
    <w:rsid w:val="00704DB2"/>
    <w:rsid w:val="00704F53"/>
    <w:rsid w:val="00706871"/>
    <w:rsid w:val="00707678"/>
    <w:rsid w:val="00707DA8"/>
    <w:rsid w:val="007102A6"/>
    <w:rsid w:val="007112A6"/>
    <w:rsid w:val="007120A2"/>
    <w:rsid w:val="0071434E"/>
    <w:rsid w:val="00714FF0"/>
    <w:rsid w:val="00715085"/>
    <w:rsid w:val="007158A6"/>
    <w:rsid w:val="00717147"/>
    <w:rsid w:val="00717855"/>
    <w:rsid w:val="007218E4"/>
    <w:rsid w:val="007218EE"/>
    <w:rsid w:val="00723C38"/>
    <w:rsid w:val="00724F6D"/>
    <w:rsid w:val="0072591F"/>
    <w:rsid w:val="007307C7"/>
    <w:rsid w:val="00730D15"/>
    <w:rsid w:val="00733919"/>
    <w:rsid w:val="0073546C"/>
    <w:rsid w:val="00735F97"/>
    <w:rsid w:val="0073746A"/>
    <w:rsid w:val="0074073A"/>
    <w:rsid w:val="007409CD"/>
    <w:rsid w:val="007411B6"/>
    <w:rsid w:val="007414B3"/>
    <w:rsid w:val="007415A0"/>
    <w:rsid w:val="007421FC"/>
    <w:rsid w:val="00743C98"/>
    <w:rsid w:val="0074694E"/>
    <w:rsid w:val="00746A0A"/>
    <w:rsid w:val="00750CC8"/>
    <w:rsid w:val="00751BE5"/>
    <w:rsid w:val="00752567"/>
    <w:rsid w:val="00753339"/>
    <w:rsid w:val="007546EA"/>
    <w:rsid w:val="0075545A"/>
    <w:rsid w:val="00755614"/>
    <w:rsid w:val="007556FF"/>
    <w:rsid w:val="0075674B"/>
    <w:rsid w:val="00762436"/>
    <w:rsid w:val="00763A2A"/>
    <w:rsid w:val="00764B80"/>
    <w:rsid w:val="00765767"/>
    <w:rsid w:val="00766220"/>
    <w:rsid w:val="00766325"/>
    <w:rsid w:val="00766E93"/>
    <w:rsid w:val="007701B2"/>
    <w:rsid w:val="007708F1"/>
    <w:rsid w:val="007730F5"/>
    <w:rsid w:val="0077634A"/>
    <w:rsid w:val="00781183"/>
    <w:rsid w:val="0078210D"/>
    <w:rsid w:val="0079329B"/>
    <w:rsid w:val="00793EC3"/>
    <w:rsid w:val="00795D9C"/>
    <w:rsid w:val="00797459"/>
    <w:rsid w:val="00797F3C"/>
    <w:rsid w:val="007A04ED"/>
    <w:rsid w:val="007A0FB1"/>
    <w:rsid w:val="007A1106"/>
    <w:rsid w:val="007A3B47"/>
    <w:rsid w:val="007A42A6"/>
    <w:rsid w:val="007A4470"/>
    <w:rsid w:val="007A47DE"/>
    <w:rsid w:val="007A780D"/>
    <w:rsid w:val="007A7A2A"/>
    <w:rsid w:val="007B270B"/>
    <w:rsid w:val="007B3D63"/>
    <w:rsid w:val="007B5888"/>
    <w:rsid w:val="007B5A28"/>
    <w:rsid w:val="007B5D0F"/>
    <w:rsid w:val="007B6C51"/>
    <w:rsid w:val="007B7452"/>
    <w:rsid w:val="007C03D8"/>
    <w:rsid w:val="007C063A"/>
    <w:rsid w:val="007C28BC"/>
    <w:rsid w:val="007C374D"/>
    <w:rsid w:val="007C3A7E"/>
    <w:rsid w:val="007C7E21"/>
    <w:rsid w:val="007D0563"/>
    <w:rsid w:val="007D0D93"/>
    <w:rsid w:val="007D0F12"/>
    <w:rsid w:val="007D1525"/>
    <w:rsid w:val="007D2198"/>
    <w:rsid w:val="007D2D64"/>
    <w:rsid w:val="007D7B56"/>
    <w:rsid w:val="007D7E03"/>
    <w:rsid w:val="007E4396"/>
    <w:rsid w:val="007F144C"/>
    <w:rsid w:val="007F27D5"/>
    <w:rsid w:val="007F4018"/>
    <w:rsid w:val="007F4612"/>
    <w:rsid w:val="007F4668"/>
    <w:rsid w:val="007F62BF"/>
    <w:rsid w:val="008020B0"/>
    <w:rsid w:val="00802AC3"/>
    <w:rsid w:val="0080364C"/>
    <w:rsid w:val="00804A31"/>
    <w:rsid w:val="008055EE"/>
    <w:rsid w:val="00806681"/>
    <w:rsid w:val="00810915"/>
    <w:rsid w:val="00810C90"/>
    <w:rsid w:val="00810FAF"/>
    <w:rsid w:val="00811A22"/>
    <w:rsid w:val="008147FF"/>
    <w:rsid w:val="008154E8"/>
    <w:rsid w:val="00815509"/>
    <w:rsid w:val="008160E9"/>
    <w:rsid w:val="00816B84"/>
    <w:rsid w:val="00816BE7"/>
    <w:rsid w:val="008178A6"/>
    <w:rsid w:val="00817A8C"/>
    <w:rsid w:val="0082022C"/>
    <w:rsid w:val="008206A7"/>
    <w:rsid w:val="00820890"/>
    <w:rsid w:val="008214E4"/>
    <w:rsid w:val="00825C62"/>
    <w:rsid w:val="008269EE"/>
    <w:rsid w:val="00827607"/>
    <w:rsid w:val="00827D57"/>
    <w:rsid w:val="00831599"/>
    <w:rsid w:val="00831878"/>
    <w:rsid w:val="00834564"/>
    <w:rsid w:val="00835107"/>
    <w:rsid w:val="0083552C"/>
    <w:rsid w:val="0083558A"/>
    <w:rsid w:val="00836318"/>
    <w:rsid w:val="00836A2D"/>
    <w:rsid w:val="00836D6D"/>
    <w:rsid w:val="008370F0"/>
    <w:rsid w:val="00837758"/>
    <w:rsid w:val="008409E8"/>
    <w:rsid w:val="0084112E"/>
    <w:rsid w:val="0084475A"/>
    <w:rsid w:val="00845411"/>
    <w:rsid w:val="00845A04"/>
    <w:rsid w:val="00846C84"/>
    <w:rsid w:val="00846D09"/>
    <w:rsid w:val="00847C7F"/>
    <w:rsid w:val="008500EF"/>
    <w:rsid w:val="00850CDF"/>
    <w:rsid w:val="00851298"/>
    <w:rsid w:val="0085224A"/>
    <w:rsid w:val="00852327"/>
    <w:rsid w:val="00852CA7"/>
    <w:rsid w:val="008539A6"/>
    <w:rsid w:val="008548D1"/>
    <w:rsid w:val="00854EF2"/>
    <w:rsid w:val="00854FE3"/>
    <w:rsid w:val="00856417"/>
    <w:rsid w:val="00860614"/>
    <w:rsid w:val="0086108C"/>
    <w:rsid w:val="00861393"/>
    <w:rsid w:val="008614E2"/>
    <w:rsid w:val="00861C1F"/>
    <w:rsid w:val="00863BC7"/>
    <w:rsid w:val="00863E7F"/>
    <w:rsid w:val="008658F7"/>
    <w:rsid w:val="008662E3"/>
    <w:rsid w:val="0086671B"/>
    <w:rsid w:val="0087121A"/>
    <w:rsid w:val="00871A23"/>
    <w:rsid w:val="00871AB8"/>
    <w:rsid w:val="00880665"/>
    <w:rsid w:val="00883042"/>
    <w:rsid w:val="00883133"/>
    <w:rsid w:val="00883786"/>
    <w:rsid w:val="00885800"/>
    <w:rsid w:val="00885AB2"/>
    <w:rsid w:val="00886EDE"/>
    <w:rsid w:val="0089116D"/>
    <w:rsid w:val="008943CA"/>
    <w:rsid w:val="00895C09"/>
    <w:rsid w:val="008960E9"/>
    <w:rsid w:val="008965B0"/>
    <w:rsid w:val="008A03C0"/>
    <w:rsid w:val="008A1FE2"/>
    <w:rsid w:val="008A59F3"/>
    <w:rsid w:val="008A5A7F"/>
    <w:rsid w:val="008A5C54"/>
    <w:rsid w:val="008A5C83"/>
    <w:rsid w:val="008B0399"/>
    <w:rsid w:val="008B20B3"/>
    <w:rsid w:val="008B259B"/>
    <w:rsid w:val="008B297C"/>
    <w:rsid w:val="008B29AB"/>
    <w:rsid w:val="008B39A3"/>
    <w:rsid w:val="008B3B5F"/>
    <w:rsid w:val="008B3E98"/>
    <w:rsid w:val="008B4C70"/>
    <w:rsid w:val="008B5AA4"/>
    <w:rsid w:val="008B6386"/>
    <w:rsid w:val="008B7AA0"/>
    <w:rsid w:val="008C1B0E"/>
    <w:rsid w:val="008C2BBE"/>
    <w:rsid w:val="008C50C6"/>
    <w:rsid w:val="008D02DE"/>
    <w:rsid w:val="008D0606"/>
    <w:rsid w:val="008D0B9E"/>
    <w:rsid w:val="008D12D1"/>
    <w:rsid w:val="008D15D2"/>
    <w:rsid w:val="008D3397"/>
    <w:rsid w:val="008D46A7"/>
    <w:rsid w:val="008D70E3"/>
    <w:rsid w:val="008D7CB8"/>
    <w:rsid w:val="008E0980"/>
    <w:rsid w:val="008E0B72"/>
    <w:rsid w:val="008E1E72"/>
    <w:rsid w:val="008E2A1F"/>
    <w:rsid w:val="008E46F9"/>
    <w:rsid w:val="008E5180"/>
    <w:rsid w:val="008E52F2"/>
    <w:rsid w:val="008E710A"/>
    <w:rsid w:val="008E71FD"/>
    <w:rsid w:val="008F21A7"/>
    <w:rsid w:val="008F24B6"/>
    <w:rsid w:val="008F29BB"/>
    <w:rsid w:val="008F3933"/>
    <w:rsid w:val="008F4978"/>
    <w:rsid w:val="008F6C76"/>
    <w:rsid w:val="008F76D6"/>
    <w:rsid w:val="0090017D"/>
    <w:rsid w:val="00900567"/>
    <w:rsid w:val="00901762"/>
    <w:rsid w:val="00903E9E"/>
    <w:rsid w:val="009045D6"/>
    <w:rsid w:val="009054BB"/>
    <w:rsid w:val="009071D4"/>
    <w:rsid w:val="00907808"/>
    <w:rsid w:val="00910391"/>
    <w:rsid w:val="00910FB9"/>
    <w:rsid w:val="0091269E"/>
    <w:rsid w:val="0091284C"/>
    <w:rsid w:val="009156C5"/>
    <w:rsid w:val="0091584F"/>
    <w:rsid w:val="00920284"/>
    <w:rsid w:val="00920E90"/>
    <w:rsid w:val="00921E28"/>
    <w:rsid w:val="0093014E"/>
    <w:rsid w:val="00932D07"/>
    <w:rsid w:val="00933B31"/>
    <w:rsid w:val="00933BBA"/>
    <w:rsid w:val="00935D2B"/>
    <w:rsid w:val="00936937"/>
    <w:rsid w:val="009404E7"/>
    <w:rsid w:val="009448EA"/>
    <w:rsid w:val="00945607"/>
    <w:rsid w:val="0094692E"/>
    <w:rsid w:val="009500F1"/>
    <w:rsid w:val="00950BA3"/>
    <w:rsid w:val="00951C47"/>
    <w:rsid w:val="00951DBC"/>
    <w:rsid w:val="009539CD"/>
    <w:rsid w:val="0095564C"/>
    <w:rsid w:val="00955B91"/>
    <w:rsid w:val="0096080B"/>
    <w:rsid w:val="00960DCD"/>
    <w:rsid w:val="00966346"/>
    <w:rsid w:val="009766C1"/>
    <w:rsid w:val="00977162"/>
    <w:rsid w:val="00977BCF"/>
    <w:rsid w:val="00982733"/>
    <w:rsid w:val="009844D6"/>
    <w:rsid w:val="00985CD3"/>
    <w:rsid w:val="009908BC"/>
    <w:rsid w:val="00993064"/>
    <w:rsid w:val="009938A2"/>
    <w:rsid w:val="0099508E"/>
    <w:rsid w:val="00996948"/>
    <w:rsid w:val="00996B54"/>
    <w:rsid w:val="009972A1"/>
    <w:rsid w:val="009A0F53"/>
    <w:rsid w:val="009A156A"/>
    <w:rsid w:val="009A1801"/>
    <w:rsid w:val="009A18EE"/>
    <w:rsid w:val="009A1F74"/>
    <w:rsid w:val="009A28BE"/>
    <w:rsid w:val="009A3E42"/>
    <w:rsid w:val="009A4B75"/>
    <w:rsid w:val="009A6263"/>
    <w:rsid w:val="009A650A"/>
    <w:rsid w:val="009A6866"/>
    <w:rsid w:val="009B0C4E"/>
    <w:rsid w:val="009B0CF2"/>
    <w:rsid w:val="009B1250"/>
    <w:rsid w:val="009B13DA"/>
    <w:rsid w:val="009B2BC2"/>
    <w:rsid w:val="009B38F0"/>
    <w:rsid w:val="009B6699"/>
    <w:rsid w:val="009B6AFA"/>
    <w:rsid w:val="009B7201"/>
    <w:rsid w:val="009C0C06"/>
    <w:rsid w:val="009C0F76"/>
    <w:rsid w:val="009C3745"/>
    <w:rsid w:val="009C5411"/>
    <w:rsid w:val="009D0A45"/>
    <w:rsid w:val="009D1F93"/>
    <w:rsid w:val="009D25AD"/>
    <w:rsid w:val="009D4FB7"/>
    <w:rsid w:val="009D5B4E"/>
    <w:rsid w:val="009E0BA4"/>
    <w:rsid w:val="009E1F69"/>
    <w:rsid w:val="009E23B1"/>
    <w:rsid w:val="009E2AB8"/>
    <w:rsid w:val="009F2C0E"/>
    <w:rsid w:val="009F37B7"/>
    <w:rsid w:val="009F3D49"/>
    <w:rsid w:val="009F60DF"/>
    <w:rsid w:val="009F614F"/>
    <w:rsid w:val="009F7601"/>
    <w:rsid w:val="00A00910"/>
    <w:rsid w:val="00A020A6"/>
    <w:rsid w:val="00A0291A"/>
    <w:rsid w:val="00A030F8"/>
    <w:rsid w:val="00A0364C"/>
    <w:rsid w:val="00A061F6"/>
    <w:rsid w:val="00A069E1"/>
    <w:rsid w:val="00A07C23"/>
    <w:rsid w:val="00A1006A"/>
    <w:rsid w:val="00A11365"/>
    <w:rsid w:val="00A116E0"/>
    <w:rsid w:val="00A135DE"/>
    <w:rsid w:val="00A147BF"/>
    <w:rsid w:val="00A164E1"/>
    <w:rsid w:val="00A16673"/>
    <w:rsid w:val="00A2169D"/>
    <w:rsid w:val="00A217BB"/>
    <w:rsid w:val="00A2283A"/>
    <w:rsid w:val="00A2285E"/>
    <w:rsid w:val="00A236F3"/>
    <w:rsid w:val="00A249A5"/>
    <w:rsid w:val="00A3024F"/>
    <w:rsid w:val="00A30FFA"/>
    <w:rsid w:val="00A317D0"/>
    <w:rsid w:val="00A33A8E"/>
    <w:rsid w:val="00A35852"/>
    <w:rsid w:val="00A37FAD"/>
    <w:rsid w:val="00A403DD"/>
    <w:rsid w:val="00A408E3"/>
    <w:rsid w:val="00A44EE0"/>
    <w:rsid w:val="00A53681"/>
    <w:rsid w:val="00A54B5E"/>
    <w:rsid w:val="00A55FE6"/>
    <w:rsid w:val="00A561CE"/>
    <w:rsid w:val="00A56772"/>
    <w:rsid w:val="00A57E45"/>
    <w:rsid w:val="00A60094"/>
    <w:rsid w:val="00A604F0"/>
    <w:rsid w:val="00A64ACD"/>
    <w:rsid w:val="00A65DB8"/>
    <w:rsid w:val="00A66D77"/>
    <w:rsid w:val="00A708EB"/>
    <w:rsid w:val="00A72B30"/>
    <w:rsid w:val="00A72EDE"/>
    <w:rsid w:val="00A74BD2"/>
    <w:rsid w:val="00A777B6"/>
    <w:rsid w:val="00A807A5"/>
    <w:rsid w:val="00A809BF"/>
    <w:rsid w:val="00A811FE"/>
    <w:rsid w:val="00A8232F"/>
    <w:rsid w:val="00A825BF"/>
    <w:rsid w:val="00A838BE"/>
    <w:rsid w:val="00A84B39"/>
    <w:rsid w:val="00A84F05"/>
    <w:rsid w:val="00A8603A"/>
    <w:rsid w:val="00A8646C"/>
    <w:rsid w:val="00A86ECD"/>
    <w:rsid w:val="00A91B92"/>
    <w:rsid w:val="00A95159"/>
    <w:rsid w:val="00A96EB3"/>
    <w:rsid w:val="00AA065B"/>
    <w:rsid w:val="00AA2CEA"/>
    <w:rsid w:val="00AA4A19"/>
    <w:rsid w:val="00AA6744"/>
    <w:rsid w:val="00AA78E9"/>
    <w:rsid w:val="00AB03DE"/>
    <w:rsid w:val="00AB06E7"/>
    <w:rsid w:val="00AB0CEA"/>
    <w:rsid w:val="00AB38B7"/>
    <w:rsid w:val="00AB672C"/>
    <w:rsid w:val="00AC2991"/>
    <w:rsid w:val="00AC2BB9"/>
    <w:rsid w:val="00AC3A68"/>
    <w:rsid w:val="00AC41D9"/>
    <w:rsid w:val="00AC4E9E"/>
    <w:rsid w:val="00AC4F6D"/>
    <w:rsid w:val="00AC6EE0"/>
    <w:rsid w:val="00AC7255"/>
    <w:rsid w:val="00AD140C"/>
    <w:rsid w:val="00AD2728"/>
    <w:rsid w:val="00AD29B4"/>
    <w:rsid w:val="00AD2F03"/>
    <w:rsid w:val="00AD38CD"/>
    <w:rsid w:val="00AD45D5"/>
    <w:rsid w:val="00AD4F0A"/>
    <w:rsid w:val="00AD5D83"/>
    <w:rsid w:val="00AD708B"/>
    <w:rsid w:val="00AE04FE"/>
    <w:rsid w:val="00AE08B7"/>
    <w:rsid w:val="00AE29A0"/>
    <w:rsid w:val="00AE68A4"/>
    <w:rsid w:val="00AE76D3"/>
    <w:rsid w:val="00AE7A1F"/>
    <w:rsid w:val="00AF0327"/>
    <w:rsid w:val="00AF1083"/>
    <w:rsid w:val="00AF10F4"/>
    <w:rsid w:val="00AF1F6E"/>
    <w:rsid w:val="00AF20C8"/>
    <w:rsid w:val="00AF2E53"/>
    <w:rsid w:val="00AF3255"/>
    <w:rsid w:val="00AF57C3"/>
    <w:rsid w:val="00AF6990"/>
    <w:rsid w:val="00AF73B9"/>
    <w:rsid w:val="00AF759B"/>
    <w:rsid w:val="00AF75C6"/>
    <w:rsid w:val="00B000D9"/>
    <w:rsid w:val="00B00BA2"/>
    <w:rsid w:val="00B0181D"/>
    <w:rsid w:val="00B0521E"/>
    <w:rsid w:val="00B05BDA"/>
    <w:rsid w:val="00B05C0C"/>
    <w:rsid w:val="00B0724D"/>
    <w:rsid w:val="00B076C9"/>
    <w:rsid w:val="00B104F5"/>
    <w:rsid w:val="00B109DF"/>
    <w:rsid w:val="00B110B6"/>
    <w:rsid w:val="00B1170E"/>
    <w:rsid w:val="00B11BBE"/>
    <w:rsid w:val="00B11D83"/>
    <w:rsid w:val="00B11FCA"/>
    <w:rsid w:val="00B12D7E"/>
    <w:rsid w:val="00B13476"/>
    <w:rsid w:val="00B13546"/>
    <w:rsid w:val="00B14840"/>
    <w:rsid w:val="00B1566D"/>
    <w:rsid w:val="00B157B6"/>
    <w:rsid w:val="00B16B4E"/>
    <w:rsid w:val="00B16DAB"/>
    <w:rsid w:val="00B16F5E"/>
    <w:rsid w:val="00B17D6C"/>
    <w:rsid w:val="00B20565"/>
    <w:rsid w:val="00B20ABD"/>
    <w:rsid w:val="00B20F0A"/>
    <w:rsid w:val="00B22D2E"/>
    <w:rsid w:val="00B24409"/>
    <w:rsid w:val="00B26D74"/>
    <w:rsid w:val="00B30976"/>
    <w:rsid w:val="00B3113D"/>
    <w:rsid w:val="00B32D99"/>
    <w:rsid w:val="00B36892"/>
    <w:rsid w:val="00B375C7"/>
    <w:rsid w:val="00B41E4F"/>
    <w:rsid w:val="00B41FA1"/>
    <w:rsid w:val="00B4208D"/>
    <w:rsid w:val="00B42E99"/>
    <w:rsid w:val="00B44A7B"/>
    <w:rsid w:val="00B45623"/>
    <w:rsid w:val="00B45847"/>
    <w:rsid w:val="00B4735F"/>
    <w:rsid w:val="00B51DAA"/>
    <w:rsid w:val="00B52FB5"/>
    <w:rsid w:val="00B53244"/>
    <w:rsid w:val="00B54143"/>
    <w:rsid w:val="00B56D9A"/>
    <w:rsid w:val="00B570C0"/>
    <w:rsid w:val="00B579B6"/>
    <w:rsid w:val="00B60165"/>
    <w:rsid w:val="00B61781"/>
    <w:rsid w:val="00B62F57"/>
    <w:rsid w:val="00B6411E"/>
    <w:rsid w:val="00B65910"/>
    <w:rsid w:val="00B65CD0"/>
    <w:rsid w:val="00B65E67"/>
    <w:rsid w:val="00B67107"/>
    <w:rsid w:val="00B6789D"/>
    <w:rsid w:val="00B67BD8"/>
    <w:rsid w:val="00B67C64"/>
    <w:rsid w:val="00B705CD"/>
    <w:rsid w:val="00B70B82"/>
    <w:rsid w:val="00B714CF"/>
    <w:rsid w:val="00B71985"/>
    <w:rsid w:val="00B71E8D"/>
    <w:rsid w:val="00B726C7"/>
    <w:rsid w:val="00B74E11"/>
    <w:rsid w:val="00B76122"/>
    <w:rsid w:val="00B76EFB"/>
    <w:rsid w:val="00B77849"/>
    <w:rsid w:val="00B77AFC"/>
    <w:rsid w:val="00B84A7B"/>
    <w:rsid w:val="00B86C42"/>
    <w:rsid w:val="00B872BD"/>
    <w:rsid w:val="00B87C43"/>
    <w:rsid w:val="00B87DA4"/>
    <w:rsid w:val="00B90496"/>
    <w:rsid w:val="00B91283"/>
    <w:rsid w:val="00B9138C"/>
    <w:rsid w:val="00B92E88"/>
    <w:rsid w:val="00B93F90"/>
    <w:rsid w:val="00B94E56"/>
    <w:rsid w:val="00B95C03"/>
    <w:rsid w:val="00B97E86"/>
    <w:rsid w:val="00BA0010"/>
    <w:rsid w:val="00BA154F"/>
    <w:rsid w:val="00BA1AD8"/>
    <w:rsid w:val="00BA29A5"/>
    <w:rsid w:val="00BA32B9"/>
    <w:rsid w:val="00BA78DC"/>
    <w:rsid w:val="00BA7C7B"/>
    <w:rsid w:val="00BB06D9"/>
    <w:rsid w:val="00BB24F0"/>
    <w:rsid w:val="00BB2B95"/>
    <w:rsid w:val="00BB2D8A"/>
    <w:rsid w:val="00BB6C72"/>
    <w:rsid w:val="00BB7684"/>
    <w:rsid w:val="00BB7C98"/>
    <w:rsid w:val="00BC2FE8"/>
    <w:rsid w:val="00BC4074"/>
    <w:rsid w:val="00BC5689"/>
    <w:rsid w:val="00BC5F88"/>
    <w:rsid w:val="00BC75C7"/>
    <w:rsid w:val="00BD0959"/>
    <w:rsid w:val="00BD5754"/>
    <w:rsid w:val="00BD5980"/>
    <w:rsid w:val="00BE00E3"/>
    <w:rsid w:val="00BE190A"/>
    <w:rsid w:val="00BE21BF"/>
    <w:rsid w:val="00BE23E6"/>
    <w:rsid w:val="00BE2E15"/>
    <w:rsid w:val="00BE3F86"/>
    <w:rsid w:val="00BE4634"/>
    <w:rsid w:val="00BE4B71"/>
    <w:rsid w:val="00BE546C"/>
    <w:rsid w:val="00BE58A7"/>
    <w:rsid w:val="00BE7C51"/>
    <w:rsid w:val="00BF17E3"/>
    <w:rsid w:val="00BF366A"/>
    <w:rsid w:val="00BF43B6"/>
    <w:rsid w:val="00BF4D9E"/>
    <w:rsid w:val="00BF55FA"/>
    <w:rsid w:val="00BF6856"/>
    <w:rsid w:val="00C00CBB"/>
    <w:rsid w:val="00C01FD9"/>
    <w:rsid w:val="00C030A6"/>
    <w:rsid w:val="00C057D4"/>
    <w:rsid w:val="00C0582D"/>
    <w:rsid w:val="00C1081C"/>
    <w:rsid w:val="00C12737"/>
    <w:rsid w:val="00C12D34"/>
    <w:rsid w:val="00C12E3E"/>
    <w:rsid w:val="00C13443"/>
    <w:rsid w:val="00C16ADB"/>
    <w:rsid w:val="00C17A5D"/>
    <w:rsid w:val="00C20B11"/>
    <w:rsid w:val="00C221D0"/>
    <w:rsid w:val="00C24950"/>
    <w:rsid w:val="00C24F7B"/>
    <w:rsid w:val="00C2538C"/>
    <w:rsid w:val="00C25E47"/>
    <w:rsid w:val="00C267E7"/>
    <w:rsid w:val="00C26C67"/>
    <w:rsid w:val="00C3034E"/>
    <w:rsid w:val="00C31DA7"/>
    <w:rsid w:val="00C32AE1"/>
    <w:rsid w:val="00C32B84"/>
    <w:rsid w:val="00C34548"/>
    <w:rsid w:val="00C40F08"/>
    <w:rsid w:val="00C4223E"/>
    <w:rsid w:val="00C42B45"/>
    <w:rsid w:val="00C43193"/>
    <w:rsid w:val="00C4460D"/>
    <w:rsid w:val="00C5021B"/>
    <w:rsid w:val="00C5055F"/>
    <w:rsid w:val="00C50607"/>
    <w:rsid w:val="00C50BFA"/>
    <w:rsid w:val="00C50CD4"/>
    <w:rsid w:val="00C53414"/>
    <w:rsid w:val="00C56202"/>
    <w:rsid w:val="00C5689E"/>
    <w:rsid w:val="00C56D15"/>
    <w:rsid w:val="00C57E8C"/>
    <w:rsid w:val="00C60285"/>
    <w:rsid w:val="00C639AB"/>
    <w:rsid w:val="00C640EB"/>
    <w:rsid w:val="00C6515B"/>
    <w:rsid w:val="00C6563A"/>
    <w:rsid w:val="00C659E4"/>
    <w:rsid w:val="00C66786"/>
    <w:rsid w:val="00C66DC0"/>
    <w:rsid w:val="00C67C54"/>
    <w:rsid w:val="00C67DD5"/>
    <w:rsid w:val="00C71230"/>
    <w:rsid w:val="00C71510"/>
    <w:rsid w:val="00C72017"/>
    <w:rsid w:val="00C73D86"/>
    <w:rsid w:val="00C747AD"/>
    <w:rsid w:val="00C812FF"/>
    <w:rsid w:val="00C824FD"/>
    <w:rsid w:val="00C82A2E"/>
    <w:rsid w:val="00C83AE0"/>
    <w:rsid w:val="00C83BC4"/>
    <w:rsid w:val="00C83F81"/>
    <w:rsid w:val="00C84A2A"/>
    <w:rsid w:val="00C8662B"/>
    <w:rsid w:val="00C86D41"/>
    <w:rsid w:val="00C877DF"/>
    <w:rsid w:val="00C87B1F"/>
    <w:rsid w:val="00C94451"/>
    <w:rsid w:val="00CA0BA8"/>
    <w:rsid w:val="00CA188E"/>
    <w:rsid w:val="00CA4BA2"/>
    <w:rsid w:val="00CA50A2"/>
    <w:rsid w:val="00CA7FA7"/>
    <w:rsid w:val="00CB014A"/>
    <w:rsid w:val="00CB0310"/>
    <w:rsid w:val="00CB3347"/>
    <w:rsid w:val="00CB3745"/>
    <w:rsid w:val="00CB3F99"/>
    <w:rsid w:val="00CB55D6"/>
    <w:rsid w:val="00CB566E"/>
    <w:rsid w:val="00CC01DF"/>
    <w:rsid w:val="00CC2D7D"/>
    <w:rsid w:val="00CC4C1C"/>
    <w:rsid w:val="00CC553D"/>
    <w:rsid w:val="00CC7521"/>
    <w:rsid w:val="00CD0BBE"/>
    <w:rsid w:val="00CD25B0"/>
    <w:rsid w:val="00CD3D88"/>
    <w:rsid w:val="00CD4B13"/>
    <w:rsid w:val="00CD4C0D"/>
    <w:rsid w:val="00CD554F"/>
    <w:rsid w:val="00CD7DD1"/>
    <w:rsid w:val="00CE0934"/>
    <w:rsid w:val="00CE155D"/>
    <w:rsid w:val="00CE1CB1"/>
    <w:rsid w:val="00CE4AAB"/>
    <w:rsid w:val="00CE5472"/>
    <w:rsid w:val="00CE5730"/>
    <w:rsid w:val="00CF032D"/>
    <w:rsid w:val="00CF247F"/>
    <w:rsid w:val="00CF31C0"/>
    <w:rsid w:val="00CF3566"/>
    <w:rsid w:val="00CF38BB"/>
    <w:rsid w:val="00CF42A1"/>
    <w:rsid w:val="00CF75F7"/>
    <w:rsid w:val="00D000B4"/>
    <w:rsid w:val="00D0026B"/>
    <w:rsid w:val="00D0094B"/>
    <w:rsid w:val="00D00BC4"/>
    <w:rsid w:val="00D0338D"/>
    <w:rsid w:val="00D038BF"/>
    <w:rsid w:val="00D03B04"/>
    <w:rsid w:val="00D051DD"/>
    <w:rsid w:val="00D07088"/>
    <w:rsid w:val="00D0732A"/>
    <w:rsid w:val="00D073A4"/>
    <w:rsid w:val="00D07A0B"/>
    <w:rsid w:val="00D10602"/>
    <w:rsid w:val="00D1071D"/>
    <w:rsid w:val="00D108E7"/>
    <w:rsid w:val="00D10C8A"/>
    <w:rsid w:val="00D12493"/>
    <w:rsid w:val="00D12558"/>
    <w:rsid w:val="00D12BA7"/>
    <w:rsid w:val="00D131DD"/>
    <w:rsid w:val="00D14616"/>
    <w:rsid w:val="00D15082"/>
    <w:rsid w:val="00D15D16"/>
    <w:rsid w:val="00D15DBC"/>
    <w:rsid w:val="00D1616C"/>
    <w:rsid w:val="00D1644D"/>
    <w:rsid w:val="00D16AC6"/>
    <w:rsid w:val="00D16D2B"/>
    <w:rsid w:val="00D17402"/>
    <w:rsid w:val="00D2122C"/>
    <w:rsid w:val="00D2223C"/>
    <w:rsid w:val="00D23C18"/>
    <w:rsid w:val="00D25DFF"/>
    <w:rsid w:val="00D26433"/>
    <w:rsid w:val="00D26B1A"/>
    <w:rsid w:val="00D271E8"/>
    <w:rsid w:val="00D275EE"/>
    <w:rsid w:val="00D27B86"/>
    <w:rsid w:val="00D30A77"/>
    <w:rsid w:val="00D31728"/>
    <w:rsid w:val="00D32FBB"/>
    <w:rsid w:val="00D33A3F"/>
    <w:rsid w:val="00D34B6F"/>
    <w:rsid w:val="00D353AD"/>
    <w:rsid w:val="00D37C7A"/>
    <w:rsid w:val="00D42E5D"/>
    <w:rsid w:val="00D42FA2"/>
    <w:rsid w:val="00D44402"/>
    <w:rsid w:val="00D45D2D"/>
    <w:rsid w:val="00D46083"/>
    <w:rsid w:val="00D47B0F"/>
    <w:rsid w:val="00D500DF"/>
    <w:rsid w:val="00D50930"/>
    <w:rsid w:val="00D51DBA"/>
    <w:rsid w:val="00D520F5"/>
    <w:rsid w:val="00D53204"/>
    <w:rsid w:val="00D532FB"/>
    <w:rsid w:val="00D541BE"/>
    <w:rsid w:val="00D542A1"/>
    <w:rsid w:val="00D609F3"/>
    <w:rsid w:val="00D64CC3"/>
    <w:rsid w:val="00D65331"/>
    <w:rsid w:val="00D67264"/>
    <w:rsid w:val="00D672E3"/>
    <w:rsid w:val="00D67871"/>
    <w:rsid w:val="00D7009D"/>
    <w:rsid w:val="00D723A6"/>
    <w:rsid w:val="00D74CE6"/>
    <w:rsid w:val="00D757C4"/>
    <w:rsid w:val="00D8198D"/>
    <w:rsid w:val="00D81F9F"/>
    <w:rsid w:val="00D82354"/>
    <w:rsid w:val="00D834E4"/>
    <w:rsid w:val="00D83A32"/>
    <w:rsid w:val="00D84E46"/>
    <w:rsid w:val="00D90218"/>
    <w:rsid w:val="00D91F69"/>
    <w:rsid w:val="00D95722"/>
    <w:rsid w:val="00D96DF1"/>
    <w:rsid w:val="00D9725C"/>
    <w:rsid w:val="00D974E5"/>
    <w:rsid w:val="00DA004D"/>
    <w:rsid w:val="00DA045D"/>
    <w:rsid w:val="00DA0462"/>
    <w:rsid w:val="00DA33BD"/>
    <w:rsid w:val="00DA3ADB"/>
    <w:rsid w:val="00DA4805"/>
    <w:rsid w:val="00DA71B2"/>
    <w:rsid w:val="00DB0978"/>
    <w:rsid w:val="00DB1053"/>
    <w:rsid w:val="00DB1633"/>
    <w:rsid w:val="00DB3B74"/>
    <w:rsid w:val="00DB56D3"/>
    <w:rsid w:val="00DB63D8"/>
    <w:rsid w:val="00DB6A13"/>
    <w:rsid w:val="00DB7B7E"/>
    <w:rsid w:val="00DB7CA0"/>
    <w:rsid w:val="00DC1502"/>
    <w:rsid w:val="00DC2709"/>
    <w:rsid w:val="00DC2CAE"/>
    <w:rsid w:val="00DC3580"/>
    <w:rsid w:val="00DC66F2"/>
    <w:rsid w:val="00DC7840"/>
    <w:rsid w:val="00DD1E52"/>
    <w:rsid w:val="00DD6818"/>
    <w:rsid w:val="00DE0553"/>
    <w:rsid w:val="00DE386E"/>
    <w:rsid w:val="00DE459B"/>
    <w:rsid w:val="00DE640E"/>
    <w:rsid w:val="00DF0560"/>
    <w:rsid w:val="00DF2C0D"/>
    <w:rsid w:val="00DF3751"/>
    <w:rsid w:val="00DF3BDE"/>
    <w:rsid w:val="00DF5B0D"/>
    <w:rsid w:val="00DF74DB"/>
    <w:rsid w:val="00DF757B"/>
    <w:rsid w:val="00E02003"/>
    <w:rsid w:val="00E02F81"/>
    <w:rsid w:val="00E03513"/>
    <w:rsid w:val="00E04574"/>
    <w:rsid w:val="00E04775"/>
    <w:rsid w:val="00E05CD6"/>
    <w:rsid w:val="00E060C7"/>
    <w:rsid w:val="00E12C06"/>
    <w:rsid w:val="00E15608"/>
    <w:rsid w:val="00E163AF"/>
    <w:rsid w:val="00E17FF5"/>
    <w:rsid w:val="00E21A05"/>
    <w:rsid w:val="00E21D9E"/>
    <w:rsid w:val="00E22FAF"/>
    <w:rsid w:val="00E25306"/>
    <w:rsid w:val="00E25E35"/>
    <w:rsid w:val="00E25E64"/>
    <w:rsid w:val="00E27D47"/>
    <w:rsid w:val="00E27DFE"/>
    <w:rsid w:val="00E304F1"/>
    <w:rsid w:val="00E31520"/>
    <w:rsid w:val="00E35C90"/>
    <w:rsid w:val="00E41DDF"/>
    <w:rsid w:val="00E427B8"/>
    <w:rsid w:val="00E443F2"/>
    <w:rsid w:val="00E44F14"/>
    <w:rsid w:val="00E47969"/>
    <w:rsid w:val="00E509DA"/>
    <w:rsid w:val="00E51D80"/>
    <w:rsid w:val="00E53ED1"/>
    <w:rsid w:val="00E5400B"/>
    <w:rsid w:val="00E55B3A"/>
    <w:rsid w:val="00E56990"/>
    <w:rsid w:val="00E62486"/>
    <w:rsid w:val="00E63300"/>
    <w:rsid w:val="00E644AF"/>
    <w:rsid w:val="00E65528"/>
    <w:rsid w:val="00E6613F"/>
    <w:rsid w:val="00E66BBF"/>
    <w:rsid w:val="00E67317"/>
    <w:rsid w:val="00E67E77"/>
    <w:rsid w:val="00E71EBB"/>
    <w:rsid w:val="00E728AE"/>
    <w:rsid w:val="00E7306B"/>
    <w:rsid w:val="00E735F2"/>
    <w:rsid w:val="00E74529"/>
    <w:rsid w:val="00E74623"/>
    <w:rsid w:val="00E77EE8"/>
    <w:rsid w:val="00E8030E"/>
    <w:rsid w:val="00E80788"/>
    <w:rsid w:val="00E82FDF"/>
    <w:rsid w:val="00E83BAA"/>
    <w:rsid w:val="00E83F3E"/>
    <w:rsid w:val="00E83F47"/>
    <w:rsid w:val="00E83FBE"/>
    <w:rsid w:val="00E8532E"/>
    <w:rsid w:val="00E86091"/>
    <w:rsid w:val="00E861EA"/>
    <w:rsid w:val="00E87069"/>
    <w:rsid w:val="00E87934"/>
    <w:rsid w:val="00E90D69"/>
    <w:rsid w:val="00E911A7"/>
    <w:rsid w:val="00E916B5"/>
    <w:rsid w:val="00E923D2"/>
    <w:rsid w:val="00E92EC8"/>
    <w:rsid w:val="00E94B48"/>
    <w:rsid w:val="00EA092D"/>
    <w:rsid w:val="00EA1DF8"/>
    <w:rsid w:val="00EA319D"/>
    <w:rsid w:val="00EA38A7"/>
    <w:rsid w:val="00EA3DB1"/>
    <w:rsid w:val="00EA4136"/>
    <w:rsid w:val="00EA4351"/>
    <w:rsid w:val="00EA4DCE"/>
    <w:rsid w:val="00EA5694"/>
    <w:rsid w:val="00EA701B"/>
    <w:rsid w:val="00EB0AA6"/>
    <w:rsid w:val="00EB24BA"/>
    <w:rsid w:val="00EB3054"/>
    <w:rsid w:val="00EB30BA"/>
    <w:rsid w:val="00EB37FE"/>
    <w:rsid w:val="00EB38F0"/>
    <w:rsid w:val="00EB45DB"/>
    <w:rsid w:val="00EB5FD9"/>
    <w:rsid w:val="00EB67B2"/>
    <w:rsid w:val="00EB67FB"/>
    <w:rsid w:val="00EC0387"/>
    <w:rsid w:val="00EC2B2D"/>
    <w:rsid w:val="00EC362E"/>
    <w:rsid w:val="00EC38CC"/>
    <w:rsid w:val="00EC4A8A"/>
    <w:rsid w:val="00EC636A"/>
    <w:rsid w:val="00EC6783"/>
    <w:rsid w:val="00EC7F7F"/>
    <w:rsid w:val="00ED121D"/>
    <w:rsid w:val="00ED4035"/>
    <w:rsid w:val="00ED6A08"/>
    <w:rsid w:val="00ED70AF"/>
    <w:rsid w:val="00ED7334"/>
    <w:rsid w:val="00ED789F"/>
    <w:rsid w:val="00ED7948"/>
    <w:rsid w:val="00EE07FD"/>
    <w:rsid w:val="00EE2F0B"/>
    <w:rsid w:val="00EE2F8B"/>
    <w:rsid w:val="00EE412F"/>
    <w:rsid w:val="00EE486F"/>
    <w:rsid w:val="00EE59A9"/>
    <w:rsid w:val="00EE5A26"/>
    <w:rsid w:val="00EE5AF2"/>
    <w:rsid w:val="00EE5BEB"/>
    <w:rsid w:val="00EE6224"/>
    <w:rsid w:val="00EE675B"/>
    <w:rsid w:val="00EE7606"/>
    <w:rsid w:val="00EE780B"/>
    <w:rsid w:val="00EF0250"/>
    <w:rsid w:val="00EF0595"/>
    <w:rsid w:val="00EF3657"/>
    <w:rsid w:val="00EF36C3"/>
    <w:rsid w:val="00EF3D89"/>
    <w:rsid w:val="00EF421E"/>
    <w:rsid w:val="00EF5891"/>
    <w:rsid w:val="00EF644D"/>
    <w:rsid w:val="00EF7265"/>
    <w:rsid w:val="00EF7E78"/>
    <w:rsid w:val="00F00A1F"/>
    <w:rsid w:val="00F013F3"/>
    <w:rsid w:val="00F029E9"/>
    <w:rsid w:val="00F02C10"/>
    <w:rsid w:val="00F04125"/>
    <w:rsid w:val="00F17364"/>
    <w:rsid w:val="00F21BF2"/>
    <w:rsid w:val="00F222FF"/>
    <w:rsid w:val="00F23259"/>
    <w:rsid w:val="00F24235"/>
    <w:rsid w:val="00F24FB9"/>
    <w:rsid w:val="00F303B1"/>
    <w:rsid w:val="00F316FB"/>
    <w:rsid w:val="00F31B2E"/>
    <w:rsid w:val="00F348F7"/>
    <w:rsid w:val="00F34F07"/>
    <w:rsid w:val="00F35244"/>
    <w:rsid w:val="00F3584D"/>
    <w:rsid w:val="00F36F29"/>
    <w:rsid w:val="00F374AC"/>
    <w:rsid w:val="00F3752D"/>
    <w:rsid w:val="00F37C53"/>
    <w:rsid w:val="00F41CD0"/>
    <w:rsid w:val="00F42C6B"/>
    <w:rsid w:val="00F43971"/>
    <w:rsid w:val="00F45868"/>
    <w:rsid w:val="00F462CE"/>
    <w:rsid w:val="00F46BAC"/>
    <w:rsid w:val="00F52FE8"/>
    <w:rsid w:val="00F5417D"/>
    <w:rsid w:val="00F54879"/>
    <w:rsid w:val="00F5582D"/>
    <w:rsid w:val="00F570B0"/>
    <w:rsid w:val="00F575BB"/>
    <w:rsid w:val="00F57785"/>
    <w:rsid w:val="00F61344"/>
    <w:rsid w:val="00F616A5"/>
    <w:rsid w:val="00F62DA7"/>
    <w:rsid w:val="00F63028"/>
    <w:rsid w:val="00F646D0"/>
    <w:rsid w:val="00F6473F"/>
    <w:rsid w:val="00F65055"/>
    <w:rsid w:val="00F652CD"/>
    <w:rsid w:val="00F65A8F"/>
    <w:rsid w:val="00F65B5F"/>
    <w:rsid w:val="00F664AA"/>
    <w:rsid w:val="00F67CA1"/>
    <w:rsid w:val="00F7145E"/>
    <w:rsid w:val="00F730E9"/>
    <w:rsid w:val="00F76186"/>
    <w:rsid w:val="00F80BBC"/>
    <w:rsid w:val="00F819F7"/>
    <w:rsid w:val="00F84B42"/>
    <w:rsid w:val="00F858F6"/>
    <w:rsid w:val="00F8619F"/>
    <w:rsid w:val="00F86B4B"/>
    <w:rsid w:val="00F86C7E"/>
    <w:rsid w:val="00F8798F"/>
    <w:rsid w:val="00F94074"/>
    <w:rsid w:val="00F945B8"/>
    <w:rsid w:val="00F9568D"/>
    <w:rsid w:val="00FA02CD"/>
    <w:rsid w:val="00FA0D4F"/>
    <w:rsid w:val="00FA1A95"/>
    <w:rsid w:val="00FA4847"/>
    <w:rsid w:val="00FA521F"/>
    <w:rsid w:val="00FA522C"/>
    <w:rsid w:val="00FB0110"/>
    <w:rsid w:val="00FB1727"/>
    <w:rsid w:val="00FB1A7D"/>
    <w:rsid w:val="00FB26AB"/>
    <w:rsid w:val="00FB2F1F"/>
    <w:rsid w:val="00FB580C"/>
    <w:rsid w:val="00FB6AD0"/>
    <w:rsid w:val="00FC0FCD"/>
    <w:rsid w:val="00FC165C"/>
    <w:rsid w:val="00FC248A"/>
    <w:rsid w:val="00FC2807"/>
    <w:rsid w:val="00FC3462"/>
    <w:rsid w:val="00FC4599"/>
    <w:rsid w:val="00FC46CB"/>
    <w:rsid w:val="00FC4E26"/>
    <w:rsid w:val="00FC5D35"/>
    <w:rsid w:val="00FC79E7"/>
    <w:rsid w:val="00FD080B"/>
    <w:rsid w:val="00FD2130"/>
    <w:rsid w:val="00FD3EC7"/>
    <w:rsid w:val="00FD4006"/>
    <w:rsid w:val="00FD4D77"/>
    <w:rsid w:val="00FD5ADA"/>
    <w:rsid w:val="00FE214B"/>
    <w:rsid w:val="00FE4D46"/>
    <w:rsid w:val="00FE51EE"/>
    <w:rsid w:val="00FE63FE"/>
    <w:rsid w:val="00FE690A"/>
    <w:rsid w:val="00FF0C52"/>
    <w:rsid w:val="00FF0C5F"/>
    <w:rsid w:val="00FF1EAF"/>
    <w:rsid w:val="00FF25DE"/>
    <w:rsid w:val="00FF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CBCF4D"/>
  <w15:docId w15:val="{C2AB67AF-3FBC-4331-A05B-0F80CE19B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>
      <w:pPr>
        <w:ind w:leftChars="100" w:left="10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226E87"/>
    <w:pPr>
      <w:widowControl w:val="0"/>
      <w:spacing w:line="300" w:lineRule="auto"/>
      <w:ind w:rightChars="100" w:right="100"/>
    </w:pPr>
    <w:rPr>
      <w:rFonts w:ascii="Times New Roman" w:hAnsi="Times New Roman"/>
      <w:kern w:val="2"/>
      <w:sz w:val="24"/>
      <w:szCs w:val="22"/>
    </w:rPr>
  </w:style>
  <w:style w:type="paragraph" w:styleId="11">
    <w:name w:val="heading 1"/>
    <w:aliases w:val="一级样式"/>
    <w:basedOn w:val="a6"/>
    <w:next w:val="a6"/>
    <w:link w:val="13"/>
    <w:uiPriority w:val="9"/>
    <w:qFormat/>
    <w:rsid w:val="00A807A5"/>
    <w:pPr>
      <w:keepNext/>
      <w:keepLines/>
      <w:numPr>
        <w:numId w:val="11"/>
      </w:numPr>
      <w:spacing w:beforeLines="50" w:before="50" w:afterLines="50" w:after="50" w:line="578" w:lineRule="auto"/>
      <w:ind w:leftChars="0"/>
      <w:jc w:val="center"/>
      <w:outlineLvl w:val="0"/>
    </w:pPr>
    <w:rPr>
      <w:rFonts w:eastAsia="黑体"/>
      <w:bCs/>
      <w:kern w:val="44"/>
      <w:sz w:val="32"/>
      <w:szCs w:val="44"/>
    </w:rPr>
  </w:style>
  <w:style w:type="paragraph" w:styleId="22">
    <w:name w:val="heading 2"/>
    <w:aliases w:val="二级样式"/>
    <w:basedOn w:val="a6"/>
    <w:next w:val="a6"/>
    <w:link w:val="24"/>
    <w:uiPriority w:val="9"/>
    <w:unhideWhenUsed/>
    <w:qFormat/>
    <w:rsid w:val="005F39CD"/>
    <w:pPr>
      <w:keepNext/>
      <w:keepLines/>
      <w:numPr>
        <w:ilvl w:val="1"/>
        <w:numId w:val="11"/>
      </w:numPr>
      <w:spacing w:beforeLines="50" w:before="50" w:afterLines="50" w:after="50" w:line="415" w:lineRule="auto"/>
      <w:ind w:leftChars="0" w:rightChars="0" w:right="0"/>
      <w:jc w:val="left"/>
      <w:outlineLvl w:val="1"/>
    </w:pPr>
    <w:rPr>
      <w:rFonts w:eastAsia="黑体"/>
      <w:bCs/>
      <w:sz w:val="28"/>
      <w:szCs w:val="32"/>
    </w:rPr>
  </w:style>
  <w:style w:type="paragraph" w:styleId="32">
    <w:name w:val="heading 3"/>
    <w:aliases w:val="三级样式"/>
    <w:basedOn w:val="a6"/>
    <w:next w:val="a6"/>
    <w:link w:val="33"/>
    <w:uiPriority w:val="9"/>
    <w:unhideWhenUsed/>
    <w:qFormat/>
    <w:rsid w:val="005F39CD"/>
    <w:pPr>
      <w:keepNext/>
      <w:keepLines/>
      <w:numPr>
        <w:ilvl w:val="2"/>
        <w:numId w:val="11"/>
      </w:numPr>
      <w:spacing w:beforeLines="50" w:before="50" w:afterLines="50" w:after="50" w:line="415" w:lineRule="auto"/>
      <w:ind w:leftChars="0" w:left="0" w:rightChars="0" w:right="0"/>
      <w:jc w:val="left"/>
      <w:outlineLvl w:val="2"/>
    </w:pPr>
    <w:rPr>
      <w:rFonts w:eastAsia="黑体"/>
      <w:bCs/>
      <w:szCs w:val="32"/>
    </w:rPr>
  </w:style>
  <w:style w:type="paragraph" w:styleId="42">
    <w:name w:val="heading 4"/>
    <w:aliases w:val="四级样式"/>
    <w:basedOn w:val="a6"/>
    <w:next w:val="a6"/>
    <w:link w:val="43"/>
    <w:uiPriority w:val="9"/>
    <w:unhideWhenUsed/>
    <w:qFormat/>
    <w:rsid w:val="00FC79E7"/>
    <w:pPr>
      <w:keepNext/>
      <w:keepLines/>
      <w:spacing w:before="280" w:after="290" w:line="376" w:lineRule="auto"/>
      <w:outlineLvl w:val="3"/>
    </w:pPr>
    <w:rPr>
      <w:rFonts w:ascii="Calibri" w:hAnsi="Calibri"/>
      <w:b/>
      <w:bCs/>
      <w:kern w:val="0"/>
      <w:szCs w:val="28"/>
    </w:rPr>
  </w:style>
  <w:style w:type="paragraph" w:styleId="51">
    <w:name w:val="heading 5"/>
    <w:basedOn w:val="a6"/>
    <w:next w:val="a6"/>
    <w:link w:val="52"/>
    <w:uiPriority w:val="9"/>
    <w:semiHidden/>
    <w:unhideWhenUsed/>
    <w:qFormat/>
    <w:rsid w:val="006D6F1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6D6F1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6D6F1E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6D6F1E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6D6F1E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paragraph" w:styleId="aa">
    <w:name w:val="header"/>
    <w:basedOn w:val="a6"/>
    <w:link w:val="ab"/>
    <w:uiPriority w:val="99"/>
    <w:unhideWhenUsed/>
    <w:rsid w:val="006762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7"/>
    <w:link w:val="aa"/>
    <w:uiPriority w:val="99"/>
    <w:rsid w:val="00676273"/>
    <w:rPr>
      <w:sz w:val="18"/>
      <w:szCs w:val="18"/>
    </w:rPr>
  </w:style>
  <w:style w:type="paragraph" w:styleId="ac">
    <w:name w:val="footer"/>
    <w:basedOn w:val="a6"/>
    <w:link w:val="ad"/>
    <w:uiPriority w:val="99"/>
    <w:unhideWhenUsed/>
    <w:rsid w:val="006762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7"/>
    <w:link w:val="ac"/>
    <w:uiPriority w:val="99"/>
    <w:rsid w:val="00676273"/>
    <w:rPr>
      <w:sz w:val="18"/>
      <w:szCs w:val="18"/>
    </w:rPr>
  </w:style>
  <w:style w:type="character" w:customStyle="1" w:styleId="13">
    <w:name w:val="标题 1 字符"/>
    <w:aliases w:val="一级样式 字符"/>
    <w:basedOn w:val="a7"/>
    <w:link w:val="11"/>
    <w:uiPriority w:val="9"/>
    <w:rsid w:val="00A807A5"/>
    <w:rPr>
      <w:rFonts w:ascii="Times New Roman" w:eastAsia="黑体" w:hAnsi="Times New Roman"/>
      <w:bCs/>
      <w:kern w:val="44"/>
      <w:sz w:val="32"/>
      <w:szCs w:val="44"/>
    </w:rPr>
  </w:style>
  <w:style w:type="paragraph" w:styleId="ae">
    <w:name w:val="Document Map"/>
    <w:basedOn w:val="a6"/>
    <w:link w:val="af"/>
    <w:uiPriority w:val="99"/>
    <w:semiHidden/>
    <w:unhideWhenUsed/>
    <w:rsid w:val="00676273"/>
    <w:rPr>
      <w:rFonts w:ascii="宋体"/>
      <w:sz w:val="18"/>
      <w:szCs w:val="18"/>
    </w:rPr>
  </w:style>
  <w:style w:type="character" w:customStyle="1" w:styleId="af">
    <w:name w:val="文档结构图 字符"/>
    <w:basedOn w:val="a7"/>
    <w:link w:val="ae"/>
    <w:uiPriority w:val="99"/>
    <w:semiHidden/>
    <w:rsid w:val="00676273"/>
    <w:rPr>
      <w:rFonts w:ascii="宋体" w:eastAsia="宋体"/>
      <w:sz w:val="18"/>
      <w:szCs w:val="18"/>
    </w:rPr>
  </w:style>
  <w:style w:type="paragraph" w:customStyle="1" w:styleId="1">
    <w:name w:val="标题1"/>
    <w:basedOn w:val="a6"/>
    <w:next w:val="a6"/>
    <w:link w:val="1Char"/>
    <w:qFormat/>
    <w:rsid w:val="000C7B01"/>
    <w:pPr>
      <w:pageBreakBefore/>
      <w:numPr>
        <w:numId w:val="3"/>
      </w:numPr>
      <w:ind w:left="0" w:firstLine="0"/>
      <w:jc w:val="left"/>
      <w:outlineLvl w:val="0"/>
    </w:pPr>
    <w:rPr>
      <w:b/>
      <w:sz w:val="36"/>
    </w:rPr>
  </w:style>
  <w:style w:type="paragraph" w:customStyle="1" w:styleId="21">
    <w:name w:val="标题2"/>
    <w:next w:val="a6"/>
    <w:autoRedefine/>
    <w:qFormat/>
    <w:rsid w:val="00BE00E3"/>
    <w:pPr>
      <w:numPr>
        <w:ilvl w:val="1"/>
        <w:numId w:val="4"/>
      </w:numPr>
      <w:spacing w:beforeLines="50"/>
      <w:ind w:leftChars="0" w:left="851"/>
      <w:outlineLvl w:val="1"/>
    </w:pPr>
    <w:rPr>
      <w:rFonts w:ascii="Times New Roman" w:hAnsi="Times New Roman"/>
      <w:b/>
      <w:bCs/>
      <w:kern w:val="2"/>
      <w:sz w:val="30"/>
      <w:szCs w:val="32"/>
    </w:rPr>
  </w:style>
  <w:style w:type="paragraph" w:customStyle="1" w:styleId="31">
    <w:name w:val="标题3"/>
    <w:basedOn w:val="a6"/>
    <w:next w:val="a6"/>
    <w:qFormat/>
    <w:rsid w:val="00201ECF"/>
    <w:pPr>
      <w:numPr>
        <w:ilvl w:val="2"/>
        <w:numId w:val="2"/>
      </w:numPr>
      <w:ind w:left="567" w:firstLine="0"/>
      <w:outlineLvl w:val="2"/>
    </w:pPr>
    <w:rPr>
      <w:b/>
      <w:sz w:val="28"/>
    </w:rPr>
  </w:style>
  <w:style w:type="paragraph" w:customStyle="1" w:styleId="41">
    <w:name w:val="标题4"/>
    <w:basedOn w:val="31"/>
    <w:qFormat/>
    <w:rsid w:val="00EE7606"/>
    <w:pPr>
      <w:numPr>
        <w:ilvl w:val="3"/>
      </w:numPr>
      <w:spacing w:before="120" w:after="120"/>
      <w:ind w:leftChars="200" w:left="200" w:firstLine="0"/>
    </w:pPr>
    <w:rPr>
      <w:sz w:val="24"/>
    </w:rPr>
  </w:style>
  <w:style w:type="paragraph" w:customStyle="1" w:styleId="af0">
    <w:name w:val="图中文注释"/>
    <w:basedOn w:val="a6"/>
    <w:link w:val="Char"/>
    <w:qFormat/>
    <w:rsid w:val="00C6563A"/>
    <w:pPr>
      <w:ind w:firstLine="210"/>
      <w:jc w:val="center"/>
    </w:pPr>
    <w:rPr>
      <w:rFonts w:eastAsia="楷体"/>
      <w:sz w:val="21"/>
    </w:rPr>
  </w:style>
  <w:style w:type="character" w:customStyle="1" w:styleId="1Char">
    <w:name w:val="标题1 Char"/>
    <w:basedOn w:val="a7"/>
    <w:link w:val="1"/>
    <w:rsid w:val="000C7B01"/>
    <w:rPr>
      <w:rFonts w:ascii="Times New Roman" w:hAnsi="Times New Roman"/>
      <w:b/>
      <w:kern w:val="2"/>
      <w:sz w:val="36"/>
      <w:szCs w:val="22"/>
    </w:rPr>
  </w:style>
  <w:style w:type="character" w:customStyle="1" w:styleId="Char">
    <w:name w:val="图中文注释 Char"/>
    <w:basedOn w:val="1Char"/>
    <w:link w:val="af0"/>
    <w:rsid w:val="00C6563A"/>
    <w:rPr>
      <w:rFonts w:ascii="Times New Roman" w:eastAsia="楷体" w:hAnsi="Times New Roman"/>
      <w:b w:val="0"/>
      <w:kern w:val="2"/>
      <w:sz w:val="21"/>
      <w:szCs w:val="22"/>
    </w:rPr>
  </w:style>
  <w:style w:type="paragraph" w:customStyle="1" w:styleId="af1">
    <w:name w:val="标题头"/>
    <w:link w:val="Char0"/>
    <w:qFormat/>
    <w:rsid w:val="00B44A7B"/>
    <w:pPr>
      <w:ind w:left="420" w:hanging="420"/>
      <w:jc w:val="center"/>
    </w:pPr>
    <w:rPr>
      <w:rFonts w:eastAsia="黑体"/>
      <w:b/>
      <w:kern w:val="2"/>
      <w:sz w:val="52"/>
      <w:szCs w:val="22"/>
    </w:rPr>
  </w:style>
  <w:style w:type="character" w:customStyle="1" w:styleId="Char0">
    <w:name w:val="标题头 Char"/>
    <w:basedOn w:val="1Char"/>
    <w:link w:val="af1"/>
    <w:rsid w:val="00B44A7B"/>
    <w:rPr>
      <w:rFonts w:ascii="Times New Roman" w:eastAsia="黑体" w:hAnsi="Times New Roman"/>
      <w:b/>
      <w:kern w:val="2"/>
      <w:sz w:val="36"/>
      <w:szCs w:val="22"/>
      <w:lang w:val="en-US" w:eastAsia="zh-CN" w:bidi="ar-SA"/>
    </w:rPr>
  </w:style>
  <w:style w:type="paragraph" w:styleId="af2">
    <w:name w:val="List Paragraph"/>
    <w:basedOn w:val="a6"/>
    <w:uiPriority w:val="34"/>
    <w:qFormat/>
    <w:rsid w:val="00B95C03"/>
    <w:pPr>
      <w:spacing w:beforeLines="50" w:afterLines="50"/>
      <w:ind w:firstLine="420"/>
    </w:pPr>
  </w:style>
  <w:style w:type="paragraph" w:styleId="af3">
    <w:name w:val="caption"/>
    <w:basedOn w:val="a6"/>
    <w:next w:val="a6"/>
    <w:uiPriority w:val="35"/>
    <w:unhideWhenUsed/>
    <w:qFormat/>
    <w:rsid w:val="005D3B3F"/>
    <w:rPr>
      <w:rFonts w:ascii="Cambria" w:eastAsia="黑体" w:hAnsi="Cambria"/>
      <w:sz w:val="20"/>
      <w:szCs w:val="20"/>
    </w:rPr>
  </w:style>
  <w:style w:type="paragraph" w:styleId="af4">
    <w:name w:val="No Spacing"/>
    <w:uiPriority w:val="1"/>
    <w:qFormat/>
    <w:rsid w:val="00B95C03"/>
    <w:pPr>
      <w:widowControl w:val="0"/>
      <w:ind w:left="420" w:firstLineChars="200" w:firstLine="200"/>
    </w:pPr>
    <w:rPr>
      <w:kern w:val="2"/>
      <w:sz w:val="21"/>
      <w:szCs w:val="22"/>
    </w:rPr>
  </w:style>
  <w:style w:type="paragraph" w:styleId="TOC">
    <w:name w:val="TOC Heading"/>
    <w:basedOn w:val="11"/>
    <w:next w:val="a6"/>
    <w:uiPriority w:val="39"/>
    <w:unhideWhenUsed/>
    <w:qFormat/>
    <w:rsid w:val="00861393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1">
    <w:name w:val="toc 1"/>
    <w:basedOn w:val="a6"/>
    <w:next w:val="a6"/>
    <w:autoRedefine/>
    <w:uiPriority w:val="39"/>
    <w:unhideWhenUsed/>
    <w:rsid w:val="00017EA4"/>
    <w:pPr>
      <w:tabs>
        <w:tab w:val="left" w:pos="1470"/>
        <w:tab w:val="right" w:leader="dot" w:pos="8296"/>
      </w:tabs>
      <w:spacing w:line="360" w:lineRule="auto"/>
      <w:ind w:leftChars="0" w:left="0" w:right="240"/>
      <w:jc w:val="distribute"/>
    </w:pPr>
    <w:rPr>
      <w:rFonts w:ascii="黑体" w:eastAsia="黑体" w:hAnsi="黑体"/>
      <w:bCs/>
      <w:noProof/>
      <w:kern w:val="44"/>
      <w:szCs w:val="24"/>
    </w:rPr>
  </w:style>
  <w:style w:type="paragraph" w:styleId="TOC2">
    <w:name w:val="toc 2"/>
    <w:basedOn w:val="a6"/>
    <w:next w:val="a6"/>
    <w:autoRedefine/>
    <w:uiPriority w:val="39"/>
    <w:unhideWhenUsed/>
    <w:rsid w:val="000A5C8F"/>
    <w:pPr>
      <w:tabs>
        <w:tab w:val="right" w:leader="dot" w:pos="8296"/>
      </w:tabs>
      <w:ind w:leftChars="200" w:left="480" w:right="240"/>
      <w:jc w:val="distribute"/>
    </w:pPr>
    <w:rPr>
      <w:rFonts w:ascii="宋体" w:hAnsi="宋体"/>
      <w:bCs/>
      <w:noProof/>
      <w:sz w:val="21"/>
      <w:szCs w:val="21"/>
    </w:rPr>
  </w:style>
  <w:style w:type="paragraph" w:styleId="TOC3">
    <w:name w:val="toc 3"/>
    <w:basedOn w:val="a6"/>
    <w:next w:val="a6"/>
    <w:autoRedefine/>
    <w:uiPriority w:val="39"/>
    <w:unhideWhenUsed/>
    <w:rsid w:val="00D10602"/>
    <w:pPr>
      <w:tabs>
        <w:tab w:val="right" w:leader="dot" w:pos="8296"/>
      </w:tabs>
      <w:ind w:leftChars="400" w:left="960" w:right="240"/>
    </w:pPr>
    <w:rPr>
      <w:rFonts w:ascii="宋体" w:hAnsi="宋体"/>
      <w:bCs/>
      <w:noProof/>
      <w:sz w:val="21"/>
      <w:szCs w:val="21"/>
    </w:rPr>
  </w:style>
  <w:style w:type="character" w:styleId="af5">
    <w:name w:val="Hyperlink"/>
    <w:basedOn w:val="a7"/>
    <w:uiPriority w:val="99"/>
    <w:unhideWhenUsed/>
    <w:rsid w:val="00861393"/>
    <w:rPr>
      <w:color w:val="0000FF"/>
      <w:u w:val="single"/>
    </w:rPr>
  </w:style>
  <w:style w:type="character" w:customStyle="1" w:styleId="24">
    <w:name w:val="标题 2 字符"/>
    <w:aliases w:val="二级样式 字符"/>
    <w:basedOn w:val="a7"/>
    <w:link w:val="22"/>
    <w:uiPriority w:val="9"/>
    <w:rsid w:val="005F39CD"/>
    <w:rPr>
      <w:rFonts w:ascii="Times New Roman" w:eastAsia="黑体" w:hAnsi="Times New Roman"/>
      <w:bCs/>
      <w:kern w:val="2"/>
      <w:sz w:val="28"/>
      <w:szCs w:val="32"/>
    </w:rPr>
  </w:style>
  <w:style w:type="table" w:styleId="af6">
    <w:name w:val="Table Grid"/>
    <w:basedOn w:val="a8"/>
    <w:uiPriority w:val="59"/>
    <w:rsid w:val="00C67C5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7">
    <w:name w:val="table of figures"/>
    <w:basedOn w:val="a6"/>
    <w:next w:val="a6"/>
    <w:uiPriority w:val="99"/>
    <w:unhideWhenUsed/>
    <w:rsid w:val="007A4470"/>
    <w:pPr>
      <w:ind w:leftChars="200" w:left="200" w:hangingChars="200" w:hanging="200"/>
    </w:pPr>
  </w:style>
  <w:style w:type="paragraph" w:customStyle="1" w:styleId="af8">
    <w:name w:val="天绎正文"/>
    <w:basedOn w:val="a6"/>
    <w:rsid w:val="00FE63FE"/>
    <w:rPr>
      <w:szCs w:val="21"/>
    </w:rPr>
  </w:style>
  <w:style w:type="numbering" w:customStyle="1" w:styleId="25">
    <w:name w:val="样式2"/>
    <w:uiPriority w:val="99"/>
    <w:rsid w:val="005C638C"/>
  </w:style>
  <w:style w:type="character" w:styleId="af9">
    <w:name w:val="FollowedHyperlink"/>
    <w:basedOn w:val="a7"/>
    <w:uiPriority w:val="99"/>
    <w:semiHidden/>
    <w:unhideWhenUsed/>
    <w:rsid w:val="00306A8D"/>
    <w:rPr>
      <w:color w:val="800080" w:themeColor="followedHyperlink"/>
      <w:u w:val="single"/>
    </w:rPr>
  </w:style>
  <w:style w:type="paragraph" w:styleId="afa">
    <w:name w:val="Balloon Text"/>
    <w:basedOn w:val="a6"/>
    <w:link w:val="afb"/>
    <w:uiPriority w:val="99"/>
    <w:semiHidden/>
    <w:unhideWhenUsed/>
    <w:rsid w:val="00FE51EE"/>
    <w:rPr>
      <w:sz w:val="18"/>
      <w:szCs w:val="18"/>
    </w:rPr>
  </w:style>
  <w:style w:type="character" w:customStyle="1" w:styleId="afb">
    <w:name w:val="批注框文本 字符"/>
    <w:basedOn w:val="a7"/>
    <w:link w:val="afa"/>
    <w:uiPriority w:val="99"/>
    <w:semiHidden/>
    <w:rsid w:val="00FE51EE"/>
    <w:rPr>
      <w:rFonts w:ascii="Times New Roman" w:hAnsi="Times New Roman"/>
      <w:kern w:val="2"/>
      <w:sz w:val="18"/>
      <w:szCs w:val="18"/>
    </w:rPr>
  </w:style>
  <w:style w:type="paragraph" w:customStyle="1" w:styleId="a5">
    <w:name w:val="图英文注释"/>
    <w:basedOn w:val="a6"/>
    <w:link w:val="Char1"/>
    <w:qFormat/>
    <w:rsid w:val="00C6563A"/>
    <w:pPr>
      <w:numPr>
        <w:numId w:val="5"/>
      </w:numPr>
      <w:ind w:left="100" w:firstLine="210"/>
      <w:jc w:val="center"/>
    </w:pPr>
    <w:rPr>
      <w:rFonts w:eastAsia="Times New Roman"/>
      <w:sz w:val="21"/>
      <w:szCs w:val="21"/>
    </w:rPr>
  </w:style>
  <w:style w:type="character" w:customStyle="1" w:styleId="Char1">
    <w:name w:val="图英文注释 Char"/>
    <w:basedOn w:val="a7"/>
    <w:link w:val="a5"/>
    <w:rsid w:val="00C6563A"/>
    <w:rPr>
      <w:rFonts w:ascii="Times New Roman" w:eastAsia="Times New Roman" w:hAnsi="Times New Roman"/>
      <w:kern w:val="2"/>
      <w:sz w:val="21"/>
      <w:szCs w:val="21"/>
    </w:rPr>
  </w:style>
  <w:style w:type="character" w:styleId="afc">
    <w:name w:val="Subtle Emphasis"/>
    <w:basedOn w:val="a7"/>
    <w:uiPriority w:val="19"/>
    <w:qFormat/>
    <w:rsid w:val="006B5E08"/>
    <w:rPr>
      <w:i/>
      <w:iCs/>
      <w:color w:val="808080" w:themeColor="text1" w:themeTint="7F"/>
    </w:rPr>
  </w:style>
  <w:style w:type="character" w:styleId="afd">
    <w:name w:val="Placeholder Text"/>
    <w:basedOn w:val="a7"/>
    <w:uiPriority w:val="99"/>
    <w:semiHidden/>
    <w:rsid w:val="00B76EFB"/>
    <w:rPr>
      <w:color w:val="808080"/>
    </w:rPr>
  </w:style>
  <w:style w:type="table" w:customStyle="1" w:styleId="-11">
    <w:name w:val="浅色底纹 - 强调文字颜色 11"/>
    <w:basedOn w:val="a8"/>
    <w:uiPriority w:val="60"/>
    <w:rsid w:val="00611AB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superscript">
    <w:name w:val="superscript"/>
    <w:basedOn w:val="a7"/>
    <w:rsid w:val="007F62BF"/>
  </w:style>
  <w:style w:type="character" w:customStyle="1" w:styleId="apple-converted-space">
    <w:name w:val="apple-converted-space"/>
    <w:basedOn w:val="a7"/>
    <w:rsid w:val="007F62BF"/>
  </w:style>
  <w:style w:type="character" w:styleId="afe">
    <w:name w:val="Intense Reference"/>
    <w:basedOn w:val="a7"/>
    <w:uiPriority w:val="32"/>
    <w:qFormat/>
    <w:rsid w:val="00B000D9"/>
    <w:rPr>
      <w:b/>
      <w:bCs/>
      <w:smallCaps/>
      <w:color w:val="C0504D" w:themeColor="accent2"/>
      <w:spacing w:val="5"/>
      <w:u w:val="single"/>
    </w:rPr>
  </w:style>
  <w:style w:type="character" w:customStyle="1" w:styleId="effmaxsubscript">
    <w:name w:val="eff_max_subscript"/>
    <w:basedOn w:val="a7"/>
    <w:rsid w:val="006B6199"/>
  </w:style>
  <w:style w:type="paragraph" w:styleId="aff">
    <w:name w:val="Quote"/>
    <w:basedOn w:val="a6"/>
    <w:next w:val="a6"/>
    <w:link w:val="aff0"/>
    <w:uiPriority w:val="29"/>
    <w:qFormat/>
    <w:rsid w:val="00C73D86"/>
    <w:rPr>
      <w:i/>
      <w:iCs/>
      <w:color w:val="000000" w:themeColor="text1"/>
    </w:rPr>
  </w:style>
  <w:style w:type="character" w:customStyle="1" w:styleId="aff0">
    <w:name w:val="引用 字符"/>
    <w:basedOn w:val="a7"/>
    <w:link w:val="aff"/>
    <w:uiPriority w:val="29"/>
    <w:rsid w:val="00C73D86"/>
    <w:rPr>
      <w:rFonts w:ascii="Times New Roman" w:hAnsi="Times New Roman"/>
      <w:i/>
      <w:iCs/>
      <w:color w:val="000000" w:themeColor="text1"/>
      <w:kern w:val="2"/>
      <w:sz w:val="24"/>
      <w:szCs w:val="22"/>
    </w:rPr>
  </w:style>
  <w:style w:type="character" w:styleId="aff1">
    <w:name w:val="Intense Emphasis"/>
    <w:basedOn w:val="a7"/>
    <w:uiPriority w:val="21"/>
    <w:qFormat/>
    <w:rsid w:val="00C73D86"/>
    <w:rPr>
      <w:b/>
      <w:bCs/>
      <w:i/>
      <w:iCs/>
      <w:color w:val="4F81BD" w:themeColor="accent1"/>
    </w:rPr>
  </w:style>
  <w:style w:type="character" w:customStyle="1" w:styleId="tableproductnamethin">
    <w:name w:val="table_product_name_thin"/>
    <w:basedOn w:val="a7"/>
    <w:rsid w:val="00341905"/>
  </w:style>
  <w:style w:type="table" w:customStyle="1" w:styleId="14">
    <w:name w:val="浅色底纹1"/>
    <w:basedOn w:val="a8"/>
    <w:uiPriority w:val="60"/>
    <w:rsid w:val="00CD554F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-5">
    <w:name w:val="Medium Shading 1 Accent 5"/>
    <w:basedOn w:val="a8"/>
    <w:uiPriority w:val="63"/>
    <w:rsid w:val="00263792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33">
    <w:name w:val="标题 3 字符"/>
    <w:aliases w:val="三级样式 字符"/>
    <w:basedOn w:val="a7"/>
    <w:link w:val="32"/>
    <w:uiPriority w:val="9"/>
    <w:rsid w:val="005F39CD"/>
    <w:rPr>
      <w:rFonts w:ascii="Times New Roman" w:eastAsia="黑体" w:hAnsi="Times New Roman"/>
      <w:bCs/>
      <w:kern w:val="2"/>
      <w:sz w:val="24"/>
      <w:szCs w:val="32"/>
    </w:rPr>
  </w:style>
  <w:style w:type="character" w:styleId="aff2">
    <w:name w:val="Strong"/>
    <w:basedOn w:val="a7"/>
    <w:uiPriority w:val="22"/>
    <w:qFormat/>
    <w:rsid w:val="009448EA"/>
    <w:rPr>
      <w:b/>
      <w:bCs/>
    </w:rPr>
  </w:style>
  <w:style w:type="table" w:customStyle="1" w:styleId="26">
    <w:name w:val="浅色底纹2"/>
    <w:basedOn w:val="a8"/>
    <w:uiPriority w:val="60"/>
    <w:rsid w:val="00DF757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aff3">
    <w:name w:val="表格"/>
    <w:basedOn w:val="a6"/>
    <w:link w:val="Char2"/>
    <w:qFormat/>
    <w:rsid w:val="007730F5"/>
    <w:pPr>
      <w:spacing w:beforeLines="50" w:line="360" w:lineRule="auto"/>
      <w:ind w:firstLine="422"/>
      <w:jc w:val="center"/>
    </w:pPr>
    <w:rPr>
      <w:rFonts w:eastAsia="Times New Roman"/>
      <w:b/>
      <w:sz w:val="21"/>
      <w:szCs w:val="21"/>
    </w:rPr>
  </w:style>
  <w:style w:type="table" w:styleId="-6">
    <w:name w:val="Colorful List Accent 6"/>
    <w:basedOn w:val="a8"/>
    <w:uiPriority w:val="72"/>
    <w:rsid w:val="007730F5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Char2">
    <w:name w:val="表格 Char"/>
    <w:basedOn w:val="a7"/>
    <w:link w:val="aff3"/>
    <w:rsid w:val="007730F5"/>
    <w:rPr>
      <w:rFonts w:ascii="Times New Roman" w:eastAsia="Times New Roman" w:hAnsi="Times New Roman"/>
      <w:b/>
      <w:kern w:val="2"/>
      <w:sz w:val="21"/>
      <w:szCs w:val="21"/>
    </w:rPr>
  </w:style>
  <w:style w:type="table" w:customStyle="1" w:styleId="aff4">
    <w:name w:val="代码"/>
    <w:basedOn w:val="a8"/>
    <w:uiPriority w:val="99"/>
    <w:qFormat/>
    <w:rsid w:val="00310EB5"/>
    <w:pPr>
      <w:ind w:leftChars="0" w:left="0"/>
      <w:jc w:val="left"/>
    </w:pPr>
    <w:tblPr/>
  </w:style>
  <w:style w:type="paragraph" w:customStyle="1" w:styleId="15">
    <w:name w:val="四级样式1"/>
    <w:basedOn w:val="a6"/>
    <w:next w:val="a6"/>
    <w:uiPriority w:val="9"/>
    <w:unhideWhenUsed/>
    <w:rsid w:val="00FC79E7"/>
    <w:pPr>
      <w:keepNext/>
      <w:keepLines/>
      <w:spacing w:before="280" w:after="290" w:line="376" w:lineRule="auto"/>
      <w:ind w:leftChars="0" w:left="2160" w:hanging="420"/>
      <w:outlineLvl w:val="3"/>
    </w:pPr>
    <w:rPr>
      <w:b/>
      <w:bCs/>
      <w:szCs w:val="28"/>
    </w:rPr>
  </w:style>
  <w:style w:type="numbering" w:customStyle="1" w:styleId="16">
    <w:name w:val="无列表1"/>
    <w:next w:val="a9"/>
    <w:uiPriority w:val="99"/>
    <w:semiHidden/>
    <w:unhideWhenUsed/>
    <w:rsid w:val="00FC79E7"/>
  </w:style>
  <w:style w:type="numbering" w:customStyle="1" w:styleId="10">
    <w:name w:val="样式1"/>
    <w:uiPriority w:val="99"/>
    <w:rsid w:val="00FC79E7"/>
    <w:pPr>
      <w:numPr>
        <w:numId w:val="7"/>
      </w:numPr>
    </w:pPr>
  </w:style>
  <w:style w:type="character" w:styleId="aff5">
    <w:name w:val="Emphasis"/>
    <w:basedOn w:val="a7"/>
    <w:uiPriority w:val="20"/>
    <w:qFormat/>
    <w:rsid w:val="00FC79E7"/>
    <w:rPr>
      <w:rFonts w:eastAsia="Times New Roman"/>
      <w:b/>
      <w:i/>
      <w:iCs/>
    </w:rPr>
  </w:style>
  <w:style w:type="character" w:customStyle="1" w:styleId="43">
    <w:name w:val="标题 4 字符"/>
    <w:aliases w:val="四级样式 字符"/>
    <w:basedOn w:val="a7"/>
    <w:link w:val="42"/>
    <w:uiPriority w:val="9"/>
    <w:rsid w:val="00FC79E7"/>
    <w:rPr>
      <w:rFonts w:cs="Times New Roman"/>
      <w:b/>
      <w:bCs/>
      <w:sz w:val="24"/>
      <w:szCs w:val="28"/>
    </w:rPr>
  </w:style>
  <w:style w:type="paragraph" w:styleId="HTML">
    <w:name w:val="HTML Preformatted"/>
    <w:basedOn w:val="a6"/>
    <w:link w:val="HTML0"/>
    <w:uiPriority w:val="99"/>
    <w:semiHidden/>
    <w:unhideWhenUsed/>
    <w:rsid w:val="00FC79E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FC79E7"/>
    <w:rPr>
      <w:rFonts w:ascii="Courier New" w:hAnsi="Courier New" w:cs="Courier New"/>
      <w:kern w:val="2"/>
    </w:rPr>
  </w:style>
  <w:style w:type="paragraph" w:customStyle="1" w:styleId="aff6">
    <w:name w:val="公式排序"/>
    <w:basedOn w:val="a6"/>
    <w:next w:val="a6"/>
    <w:qFormat/>
    <w:rsid w:val="00FC79E7"/>
    <w:pPr>
      <w:tabs>
        <w:tab w:val="right" w:pos="8400"/>
      </w:tabs>
      <w:ind w:leftChars="0" w:left="0" w:firstLine="420"/>
      <w:textAlignment w:val="center"/>
    </w:pPr>
    <w:rPr>
      <w:szCs w:val="21"/>
    </w:rPr>
  </w:style>
  <w:style w:type="table" w:customStyle="1" w:styleId="17">
    <w:name w:val="网格型1"/>
    <w:basedOn w:val="a8"/>
    <w:next w:val="af6"/>
    <w:uiPriority w:val="39"/>
    <w:rsid w:val="00FC79E7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3-2">
    <w:name w:val="标题3-2"/>
    <w:basedOn w:val="32"/>
    <w:link w:val="3-2Char"/>
    <w:rsid w:val="00FC79E7"/>
    <w:pPr>
      <w:numPr>
        <w:numId w:val="0"/>
      </w:numPr>
      <w:ind w:right="210"/>
    </w:pPr>
  </w:style>
  <w:style w:type="character" w:customStyle="1" w:styleId="3-2Char">
    <w:name w:val="标题3-2 Char"/>
    <w:basedOn w:val="33"/>
    <w:link w:val="3-2"/>
    <w:rsid w:val="00FC79E7"/>
    <w:rPr>
      <w:rFonts w:ascii="Times New Roman" w:eastAsia="黑体" w:hAnsi="Times New Roman"/>
      <w:bCs/>
      <w:kern w:val="2"/>
      <w:sz w:val="24"/>
      <w:szCs w:val="32"/>
    </w:rPr>
  </w:style>
  <w:style w:type="paragraph" w:customStyle="1" w:styleId="71">
    <w:name w:val="样式7.1"/>
    <w:basedOn w:val="22"/>
    <w:link w:val="71Char"/>
    <w:rsid w:val="00FC79E7"/>
    <w:pPr>
      <w:numPr>
        <w:numId w:val="0"/>
      </w:numPr>
    </w:pPr>
  </w:style>
  <w:style w:type="paragraph" w:customStyle="1" w:styleId="711">
    <w:name w:val="7.1.1"/>
    <w:basedOn w:val="3-2"/>
    <w:link w:val="711Char"/>
    <w:rsid w:val="00FC79E7"/>
    <w:pPr>
      <w:numPr>
        <w:numId w:val="8"/>
      </w:numPr>
    </w:pPr>
  </w:style>
  <w:style w:type="character" w:customStyle="1" w:styleId="71Char">
    <w:name w:val="样式7.1 Char"/>
    <w:basedOn w:val="24"/>
    <w:link w:val="71"/>
    <w:rsid w:val="00FC79E7"/>
    <w:rPr>
      <w:rFonts w:ascii="Times New Roman" w:eastAsia="黑体" w:hAnsi="Times New Roman"/>
      <w:bCs/>
      <w:kern w:val="2"/>
      <w:sz w:val="28"/>
      <w:szCs w:val="32"/>
    </w:rPr>
  </w:style>
  <w:style w:type="paragraph" w:customStyle="1" w:styleId="721">
    <w:name w:val="7.2.1"/>
    <w:basedOn w:val="711"/>
    <w:link w:val="721Char"/>
    <w:rsid w:val="00FC79E7"/>
    <w:pPr>
      <w:numPr>
        <w:numId w:val="9"/>
      </w:numPr>
    </w:pPr>
  </w:style>
  <w:style w:type="character" w:customStyle="1" w:styleId="711Char">
    <w:name w:val="7.1.1 Char"/>
    <w:basedOn w:val="3-2Char"/>
    <w:link w:val="711"/>
    <w:rsid w:val="00FC79E7"/>
    <w:rPr>
      <w:rFonts w:ascii="Times New Roman" w:eastAsia="黑体" w:hAnsi="Times New Roman"/>
      <w:bCs/>
      <w:kern w:val="2"/>
      <w:sz w:val="24"/>
      <w:szCs w:val="32"/>
    </w:rPr>
  </w:style>
  <w:style w:type="paragraph" w:customStyle="1" w:styleId="7110">
    <w:name w:val="样式7.1.1"/>
    <w:basedOn w:val="721"/>
    <w:link w:val="711Char0"/>
    <w:rsid w:val="00FC79E7"/>
  </w:style>
  <w:style w:type="character" w:customStyle="1" w:styleId="721Char">
    <w:name w:val="7.2.1 Char"/>
    <w:basedOn w:val="711Char"/>
    <w:link w:val="721"/>
    <w:rsid w:val="00FC79E7"/>
    <w:rPr>
      <w:rFonts w:ascii="Times New Roman" w:eastAsia="黑体" w:hAnsi="Times New Roman"/>
      <w:bCs/>
      <w:kern w:val="2"/>
      <w:sz w:val="24"/>
      <w:szCs w:val="32"/>
    </w:rPr>
  </w:style>
  <w:style w:type="paragraph" w:customStyle="1" w:styleId="61">
    <w:name w:val="6.1"/>
    <w:basedOn w:val="22"/>
    <w:next w:val="22"/>
    <w:link w:val="61Char"/>
    <w:rsid w:val="00FC79E7"/>
    <w:pPr>
      <w:numPr>
        <w:numId w:val="0"/>
      </w:numPr>
    </w:pPr>
  </w:style>
  <w:style w:type="character" w:customStyle="1" w:styleId="711Char0">
    <w:name w:val="样式7.1.1 Char"/>
    <w:basedOn w:val="721Char"/>
    <w:link w:val="7110"/>
    <w:rsid w:val="00FC79E7"/>
    <w:rPr>
      <w:rFonts w:ascii="Times New Roman" w:eastAsia="黑体" w:hAnsi="Times New Roman"/>
      <w:bCs/>
      <w:kern w:val="2"/>
      <w:sz w:val="24"/>
      <w:szCs w:val="32"/>
    </w:rPr>
  </w:style>
  <w:style w:type="paragraph" w:customStyle="1" w:styleId="a1">
    <w:name w:val="一级标题"/>
    <w:basedOn w:val="a6"/>
    <w:link w:val="Char3"/>
    <w:qFormat/>
    <w:rsid w:val="00FC79E7"/>
    <w:pPr>
      <w:numPr>
        <w:numId w:val="10"/>
      </w:numPr>
      <w:ind w:leftChars="0" w:right="210"/>
      <w:jc w:val="center"/>
    </w:pPr>
    <w:rPr>
      <w:rFonts w:eastAsia="黑体"/>
      <w:b/>
      <w:sz w:val="32"/>
      <w:szCs w:val="21"/>
    </w:rPr>
  </w:style>
  <w:style w:type="character" w:customStyle="1" w:styleId="61Char">
    <w:name w:val="6.1 Char"/>
    <w:basedOn w:val="24"/>
    <w:link w:val="61"/>
    <w:rsid w:val="00FC79E7"/>
    <w:rPr>
      <w:rFonts w:ascii="Times New Roman" w:eastAsia="黑体" w:hAnsi="Times New Roman"/>
      <w:bCs/>
      <w:kern w:val="2"/>
      <w:sz w:val="28"/>
      <w:szCs w:val="32"/>
    </w:rPr>
  </w:style>
  <w:style w:type="paragraph" w:customStyle="1" w:styleId="a2">
    <w:name w:val="二级标题"/>
    <w:basedOn w:val="a6"/>
    <w:qFormat/>
    <w:rsid w:val="00FC79E7"/>
    <w:pPr>
      <w:numPr>
        <w:ilvl w:val="1"/>
        <w:numId w:val="10"/>
      </w:numPr>
      <w:ind w:leftChars="0" w:right="210"/>
    </w:pPr>
    <w:rPr>
      <w:rFonts w:eastAsia="黑体"/>
      <w:b/>
      <w:sz w:val="28"/>
      <w:szCs w:val="21"/>
    </w:rPr>
  </w:style>
  <w:style w:type="character" w:customStyle="1" w:styleId="Char3">
    <w:name w:val="一级标题 Char"/>
    <w:basedOn w:val="a7"/>
    <w:link w:val="a1"/>
    <w:rsid w:val="00FC79E7"/>
    <w:rPr>
      <w:rFonts w:ascii="Times New Roman" w:eastAsia="黑体" w:hAnsi="Times New Roman"/>
      <w:b/>
      <w:kern w:val="2"/>
      <w:sz w:val="32"/>
      <w:szCs w:val="21"/>
    </w:rPr>
  </w:style>
  <w:style w:type="paragraph" w:customStyle="1" w:styleId="a3">
    <w:name w:val="三级标题"/>
    <w:basedOn w:val="a6"/>
    <w:rsid w:val="00FC79E7"/>
    <w:pPr>
      <w:numPr>
        <w:ilvl w:val="2"/>
        <w:numId w:val="10"/>
      </w:numPr>
      <w:ind w:leftChars="0"/>
    </w:pPr>
    <w:rPr>
      <w:b/>
      <w:szCs w:val="21"/>
    </w:rPr>
  </w:style>
  <w:style w:type="paragraph" w:customStyle="1" w:styleId="a4">
    <w:name w:val="四级标题"/>
    <w:basedOn w:val="a6"/>
    <w:link w:val="Char4"/>
    <w:rsid w:val="00FC79E7"/>
    <w:pPr>
      <w:numPr>
        <w:ilvl w:val="3"/>
        <w:numId w:val="10"/>
      </w:numPr>
      <w:ind w:leftChars="0" w:right="210"/>
    </w:pPr>
    <w:rPr>
      <w:rFonts w:eastAsia="黑体"/>
      <w:b/>
      <w:szCs w:val="21"/>
    </w:rPr>
  </w:style>
  <w:style w:type="character" w:customStyle="1" w:styleId="Char4">
    <w:name w:val="四级标题 Char"/>
    <w:basedOn w:val="24"/>
    <w:link w:val="a4"/>
    <w:rsid w:val="00FC79E7"/>
    <w:rPr>
      <w:rFonts w:ascii="Times New Roman" w:eastAsia="黑体" w:hAnsi="Times New Roman"/>
      <w:b/>
      <w:bCs w:val="0"/>
      <w:kern w:val="2"/>
      <w:sz w:val="24"/>
      <w:szCs w:val="21"/>
    </w:rPr>
  </w:style>
  <w:style w:type="paragraph" w:customStyle="1" w:styleId="53">
    <w:name w:val="标题5"/>
    <w:basedOn w:val="a6"/>
    <w:next w:val="a6"/>
    <w:uiPriority w:val="10"/>
    <w:qFormat/>
    <w:rsid w:val="00FC79E7"/>
    <w:pPr>
      <w:spacing w:before="240" w:after="60"/>
      <w:jc w:val="center"/>
      <w:outlineLvl w:val="0"/>
    </w:pPr>
    <w:rPr>
      <w:rFonts w:ascii="Calibri Light" w:hAnsi="Calibri Light"/>
      <w:b/>
      <w:bCs/>
      <w:sz w:val="32"/>
      <w:szCs w:val="32"/>
    </w:rPr>
  </w:style>
  <w:style w:type="character" w:customStyle="1" w:styleId="aff7">
    <w:name w:val="标题 字符"/>
    <w:basedOn w:val="a7"/>
    <w:link w:val="aff8"/>
    <w:uiPriority w:val="10"/>
    <w:rsid w:val="00FC79E7"/>
    <w:rPr>
      <w:rFonts w:ascii="Calibri Light" w:hAnsi="Calibri Light" w:cs="Times New Roman"/>
      <w:b/>
      <w:bCs/>
      <w:sz w:val="32"/>
      <w:szCs w:val="32"/>
    </w:rPr>
  </w:style>
  <w:style w:type="paragraph" w:customStyle="1" w:styleId="410">
    <w:name w:val="目录 41"/>
    <w:basedOn w:val="a6"/>
    <w:next w:val="a6"/>
    <w:autoRedefine/>
    <w:uiPriority w:val="39"/>
    <w:unhideWhenUsed/>
    <w:rsid w:val="00FC79E7"/>
    <w:pPr>
      <w:ind w:leftChars="600" w:left="1260" w:rightChars="0" w:right="0"/>
    </w:pPr>
    <w:rPr>
      <w:rFonts w:ascii="Calibri" w:hAnsi="Calibri"/>
    </w:rPr>
  </w:style>
  <w:style w:type="paragraph" w:customStyle="1" w:styleId="510">
    <w:name w:val="目录 51"/>
    <w:basedOn w:val="a6"/>
    <w:next w:val="a6"/>
    <w:autoRedefine/>
    <w:uiPriority w:val="39"/>
    <w:unhideWhenUsed/>
    <w:rsid w:val="00FC79E7"/>
    <w:pPr>
      <w:ind w:leftChars="800" w:left="1680" w:rightChars="0" w:right="0"/>
    </w:pPr>
    <w:rPr>
      <w:rFonts w:ascii="Calibri" w:hAnsi="Calibri"/>
    </w:rPr>
  </w:style>
  <w:style w:type="numbering" w:customStyle="1" w:styleId="210">
    <w:name w:val="样式21"/>
    <w:uiPriority w:val="99"/>
    <w:rsid w:val="00FC79E7"/>
  </w:style>
  <w:style w:type="paragraph" w:customStyle="1" w:styleId="610">
    <w:name w:val="目录 61"/>
    <w:basedOn w:val="a6"/>
    <w:next w:val="a6"/>
    <w:autoRedefine/>
    <w:uiPriority w:val="39"/>
    <w:unhideWhenUsed/>
    <w:rsid w:val="00FC79E7"/>
    <w:pPr>
      <w:ind w:leftChars="1000" w:left="2100" w:rightChars="0" w:right="0"/>
    </w:pPr>
    <w:rPr>
      <w:rFonts w:ascii="Calibri" w:hAnsi="Calibri"/>
    </w:rPr>
  </w:style>
  <w:style w:type="paragraph" w:customStyle="1" w:styleId="710">
    <w:name w:val="目录 71"/>
    <w:basedOn w:val="a6"/>
    <w:next w:val="a6"/>
    <w:autoRedefine/>
    <w:uiPriority w:val="39"/>
    <w:unhideWhenUsed/>
    <w:rsid w:val="00FC79E7"/>
    <w:pPr>
      <w:ind w:leftChars="1200" w:left="2520" w:rightChars="0" w:right="0"/>
    </w:pPr>
    <w:rPr>
      <w:rFonts w:ascii="Calibri" w:hAnsi="Calibri"/>
    </w:rPr>
  </w:style>
  <w:style w:type="paragraph" w:customStyle="1" w:styleId="81">
    <w:name w:val="目录 81"/>
    <w:basedOn w:val="a6"/>
    <w:next w:val="a6"/>
    <w:autoRedefine/>
    <w:uiPriority w:val="39"/>
    <w:unhideWhenUsed/>
    <w:rsid w:val="00FC79E7"/>
    <w:pPr>
      <w:ind w:leftChars="1400" w:left="2940" w:rightChars="0" w:right="0"/>
    </w:pPr>
    <w:rPr>
      <w:rFonts w:ascii="Calibri" w:hAnsi="Calibri"/>
    </w:rPr>
  </w:style>
  <w:style w:type="paragraph" w:customStyle="1" w:styleId="91">
    <w:name w:val="目录 91"/>
    <w:basedOn w:val="a6"/>
    <w:next w:val="a6"/>
    <w:autoRedefine/>
    <w:uiPriority w:val="39"/>
    <w:unhideWhenUsed/>
    <w:rsid w:val="00FC79E7"/>
    <w:pPr>
      <w:ind w:leftChars="1600" w:left="3360" w:rightChars="0" w:right="0"/>
    </w:pPr>
    <w:rPr>
      <w:rFonts w:ascii="Calibri" w:hAnsi="Calibri"/>
    </w:rPr>
  </w:style>
  <w:style w:type="paragraph" w:styleId="aff9">
    <w:name w:val="endnote text"/>
    <w:basedOn w:val="a6"/>
    <w:link w:val="affa"/>
    <w:uiPriority w:val="99"/>
    <w:unhideWhenUsed/>
    <w:rsid w:val="00FC79E7"/>
    <w:pPr>
      <w:snapToGrid w:val="0"/>
      <w:jc w:val="left"/>
    </w:pPr>
    <w:rPr>
      <w:szCs w:val="21"/>
    </w:rPr>
  </w:style>
  <w:style w:type="character" w:customStyle="1" w:styleId="affa">
    <w:name w:val="尾注文本 字符"/>
    <w:basedOn w:val="a7"/>
    <w:link w:val="aff9"/>
    <w:uiPriority w:val="99"/>
    <w:rsid w:val="00FC79E7"/>
    <w:rPr>
      <w:rFonts w:ascii="Times New Roman" w:hAnsi="Times New Roman"/>
      <w:kern w:val="2"/>
      <w:sz w:val="24"/>
      <w:szCs w:val="21"/>
    </w:rPr>
  </w:style>
  <w:style w:type="character" w:styleId="affb">
    <w:name w:val="endnote reference"/>
    <w:basedOn w:val="a7"/>
    <w:uiPriority w:val="99"/>
    <w:semiHidden/>
    <w:unhideWhenUsed/>
    <w:rsid w:val="00FC79E7"/>
    <w:rPr>
      <w:vertAlign w:val="superscript"/>
    </w:rPr>
  </w:style>
  <w:style w:type="character" w:customStyle="1" w:styleId="4Char1">
    <w:name w:val="标题 4 Char1"/>
    <w:basedOn w:val="a7"/>
    <w:uiPriority w:val="9"/>
    <w:semiHidden/>
    <w:rsid w:val="00FC79E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ff8">
    <w:name w:val="Title"/>
    <w:basedOn w:val="a6"/>
    <w:next w:val="a6"/>
    <w:link w:val="aff7"/>
    <w:uiPriority w:val="10"/>
    <w:qFormat/>
    <w:rsid w:val="00FC79E7"/>
    <w:pPr>
      <w:spacing w:before="240" w:after="60"/>
      <w:jc w:val="center"/>
      <w:outlineLvl w:val="0"/>
    </w:pPr>
    <w:rPr>
      <w:rFonts w:ascii="Calibri Light" w:hAnsi="Calibri Light"/>
      <w:b/>
      <w:bCs/>
      <w:kern w:val="0"/>
      <w:sz w:val="32"/>
      <w:szCs w:val="32"/>
    </w:rPr>
  </w:style>
  <w:style w:type="character" w:customStyle="1" w:styleId="Char10">
    <w:name w:val="标题 Char1"/>
    <w:basedOn w:val="a7"/>
    <w:uiPriority w:val="10"/>
    <w:rsid w:val="00FC79E7"/>
    <w:rPr>
      <w:rFonts w:asciiTheme="majorHAnsi" w:hAnsiTheme="majorHAnsi" w:cstheme="majorBidi"/>
      <w:b/>
      <w:bCs/>
      <w:kern w:val="2"/>
      <w:sz w:val="32"/>
      <w:szCs w:val="32"/>
    </w:rPr>
  </w:style>
  <w:style w:type="table" w:customStyle="1" w:styleId="27">
    <w:name w:val="网格型2"/>
    <w:basedOn w:val="a8"/>
    <w:next w:val="af6"/>
    <w:uiPriority w:val="39"/>
    <w:rsid w:val="00487D3C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4">
    <w:name w:val="网格型3"/>
    <w:basedOn w:val="a8"/>
    <w:next w:val="af6"/>
    <w:uiPriority w:val="39"/>
    <w:rsid w:val="00817A8C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4">
    <w:name w:val="网格型4"/>
    <w:basedOn w:val="a8"/>
    <w:next w:val="af6"/>
    <w:uiPriority w:val="39"/>
    <w:rsid w:val="00EF7265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4">
    <w:name w:val="网格型5"/>
    <w:basedOn w:val="a8"/>
    <w:next w:val="af6"/>
    <w:uiPriority w:val="39"/>
    <w:rsid w:val="00EF7265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网格型6"/>
    <w:basedOn w:val="a8"/>
    <w:next w:val="af6"/>
    <w:uiPriority w:val="39"/>
    <w:rsid w:val="00402F02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8">
    <w:name w:val="无列表2"/>
    <w:next w:val="a9"/>
    <w:uiPriority w:val="99"/>
    <w:semiHidden/>
    <w:unhideWhenUsed/>
    <w:rsid w:val="008548D1"/>
  </w:style>
  <w:style w:type="numbering" w:customStyle="1" w:styleId="110">
    <w:name w:val="样式11"/>
    <w:uiPriority w:val="99"/>
    <w:rsid w:val="008548D1"/>
  </w:style>
  <w:style w:type="table" w:customStyle="1" w:styleId="72">
    <w:name w:val="网格型7"/>
    <w:basedOn w:val="a8"/>
    <w:next w:val="af6"/>
    <w:uiPriority w:val="39"/>
    <w:rsid w:val="008548D1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20">
    <w:name w:val="目录 42"/>
    <w:basedOn w:val="a6"/>
    <w:next w:val="a6"/>
    <w:autoRedefine/>
    <w:uiPriority w:val="39"/>
    <w:unhideWhenUsed/>
    <w:rsid w:val="008548D1"/>
    <w:pPr>
      <w:ind w:leftChars="600" w:left="1260" w:rightChars="0" w:right="0"/>
    </w:pPr>
    <w:rPr>
      <w:rFonts w:ascii="Calibri" w:hAnsi="Calibri"/>
    </w:rPr>
  </w:style>
  <w:style w:type="paragraph" w:customStyle="1" w:styleId="520">
    <w:name w:val="目录 52"/>
    <w:basedOn w:val="a6"/>
    <w:next w:val="a6"/>
    <w:autoRedefine/>
    <w:uiPriority w:val="39"/>
    <w:unhideWhenUsed/>
    <w:rsid w:val="008548D1"/>
    <w:pPr>
      <w:ind w:leftChars="800" w:left="1680" w:rightChars="0" w:right="0"/>
    </w:pPr>
    <w:rPr>
      <w:rFonts w:ascii="Calibri" w:hAnsi="Calibri"/>
    </w:rPr>
  </w:style>
  <w:style w:type="numbering" w:customStyle="1" w:styleId="220">
    <w:name w:val="样式22"/>
    <w:uiPriority w:val="99"/>
    <w:rsid w:val="008548D1"/>
  </w:style>
  <w:style w:type="paragraph" w:customStyle="1" w:styleId="620">
    <w:name w:val="目录 62"/>
    <w:basedOn w:val="a6"/>
    <w:next w:val="a6"/>
    <w:autoRedefine/>
    <w:uiPriority w:val="39"/>
    <w:unhideWhenUsed/>
    <w:rsid w:val="008548D1"/>
    <w:pPr>
      <w:ind w:leftChars="1000" w:left="2100" w:rightChars="0" w:right="0"/>
    </w:pPr>
    <w:rPr>
      <w:rFonts w:ascii="Calibri" w:hAnsi="Calibri"/>
    </w:rPr>
  </w:style>
  <w:style w:type="paragraph" w:customStyle="1" w:styleId="720">
    <w:name w:val="目录 72"/>
    <w:basedOn w:val="a6"/>
    <w:next w:val="a6"/>
    <w:autoRedefine/>
    <w:uiPriority w:val="39"/>
    <w:unhideWhenUsed/>
    <w:rsid w:val="008548D1"/>
    <w:pPr>
      <w:ind w:leftChars="1200" w:left="2520" w:rightChars="0" w:right="0"/>
    </w:pPr>
    <w:rPr>
      <w:rFonts w:ascii="Calibri" w:hAnsi="Calibri"/>
    </w:rPr>
  </w:style>
  <w:style w:type="paragraph" w:customStyle="1" w:styleId="82">
    <w:name w:val="目录 82"/>
    <w:basedOn w:val="a6"/>
    <w:next w:val="a6"/>
    <w:autoRedefine/>
    <w:uiPriority w:val="39"/>
    <w:unhideWhenUsed/>
    <w:rsid w:val="008548D1"/>
    <w:pPr>
      <w:ind w:leftChars="1400" w:left="2940" w:rightChars="0" w:right="0"/>
    </w:pPr>
    <w:rPr>
      <w:rFonts w:ascii="Calibri" w:hAnsi="Calibri"/>
    </w:rPr>
  </w:style>
  <w:style w:type="paragraph" w:customStyle="1" w:styleId="92">
    <w:name w:val="目录 92"/>
    <w:basedOn w:val="a6"/>
    <w:next w:val="a6"/>
    <w:autoRedefine/>
    <w:uiPriority w:val="39"/>
    <w:unhideWhenUsed/>
    <w:rsid w:val="008548D1"/>
    <w:pPr>
      <w:ind w:leftChars="1600" w:left="3360" w:rightChars="0" w:right="0"/>
    </w:pPr>
    <w:rPr>
      <w:rFonts w:ascii="Calibri" w:hAnsi="Calibri"/>
    </w:rPr>
  </w:style>
  <w:style w:type="numbering" w:customStyle="1" w:styleId="35">
    <w:name w:val="无列表3"/>
    <w:next w:val="a9"/>
    <w:uiPriority w:val="99"/>
    <w:semiHidden/>
    <w:unhideWhenUsed/>
    <w:rsid w:val="00EF36C3"/>
  </w:style>
  <w:style w:type="numbering" w:customStyle="1" w:styleId="12">
    <w:name w:val="样式12"/>
    <w:uiPriority w:val="99"/>
    <w:rsid w:val="00EF36C3"/>
    <w:pPr>
      <w:numPr>
        <w:numId w:val="1"/>
      </w:numPr>
    </w:pPr>
  </w:style>
  <w:style w:type="table" w:customStyle="1" w:styleId="83">
    <w:name w:val="网格型8"/>
    <w:basedOn w:val="a8"/>
    <w:next w:val="af6"/>
    <w:uiPriority w:val="39"/>
    <w:rsid w:val="00EF36C3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30">
    <w:name w:val="目录 43"/>
    <w:basedOn w:val="a6"/>
    <w:next w:val="a6"/>
    <w:autoRedefine/>
    <w:uiPriority w:val="39"/>
    <w:unhideWhenUsed/>
    <w:rsid w:val="00EF36C3"/>
    <w:pPr>
      <w:ind w:leftChars="600" w:left="1260" w:rightChars="0" w:right="0"/>
    </w:pPr>
    <w:rPr>
      <w:rFonts w:ascii="Calibri" w:hAnsi="Calibri"/>
    </w:rPr>
  </w:style>
  <w:style w:type="paragraph" w:customStyle="1" w:styleId="530">
    <w:name w:val="目录 53"/>
    <w:basedOn w:val="a6"/>
    <w:next w:val="a6"/>
    <w:autoRedefine/>
    <w:uiPriority w:val="39"/>
    <w:unhideWhenUsed/>
    <w:rsid w:val="00EF36C3"/>
    <w:pPr>
      <w:ind w:leftChars="800" w:left="1680" w:rightChars="0" w:right="0"/>
    </w:pPr>
    <w:rPr>
      <w:rFonts w:ascii="Calibri" w:hAnsi="Calibri"/>
    </w:rPr>
  </w:style>
  <w:style w:type="numbering" w:customStyle="1" w:styleId="23">
    <w:name w:val="样式23"/>
    <w:uiPriority w:val="99"/>
    <w:rsid w:val="00EF36C3"/>
    <w:pPr>
      <w:numPr>
        <w:numId w:val="6"/>
      </w:numPr>
    </w:pPr>
  </w:style>
  <w:style w:type="paragraph" w:customStyle="1" w:styleId="63">
    <w:name w:val="目录 63"/>
    <w:basedOn w:val="a6"/>
    <w:next w:val="a6"/>
    <w:autoRedefine/>
    <w:uiPriority w:val="39"/>
    <w:unhideWhenUsed/>
    <w:rsid w:val="00EF36C3"/>
    <w:pPr>
      <w:ind w:leftChars="1000" w:left="2100" w:rightChars="0" w:right="0"/>
    </w:pPr>
    <w:rPr>
      <w:rFonts w:ascii="Calibri" w:hAnsi="Calibri"/>
    </w:rPr>
  </w:style>
  <w:style w:type="paragraph" w:customStyle="1" w:styleId="73">
    <w:name w:val="目录 73"/>
    <w:basedOn w:val="a6"/>
    <w:next w:val="a6"/>
    <w:autoRedefine/>
    <w:uiPriority w:val="39"/>
    <w:unhideWhenUsed/>
    <w:rsid w:val="00EF36C3"/>
    <w:pPr>
      <w:ind w:leftChars="1200" w:left="2520" w:rightChars="0" w:right="0"/>
    </w:pPr>
    <w:rPr>
      <w:rFonts w:ascii="Calibri" w:hAnsi="Calibri"/>
    </w:rPr>
  </w:style>
  <w:style w:type="paragraph" w:customStyle="1" w:styleId="830">
    <w:name w:val="目录 83"/>
    <w:basedOn w:val="a6"/>
    <w:next w:val="a6"/>
    <w:autoRedefine/>
    <w:uiPriority w:val="39"/>
    <w:unhideWhenUsed/>
    <w:rsid w:val="00EF36C3"/>
    <w:pPr>
      <w:ind w:leftChars="1400" w:left="2940" w:rightChars="0" w:right="0"/>
    </w:pPr>
    <w:rPr>
      <w:rFonts w:ascii="Calibri" w:hAnsi="Calibri"/>
    </w:rPr>
  </w:style>
  <w:style w:type="paragraph" w:customStyle="1" w:styleId="93">
    <w:name w:val="目录 93"/>
    <w:basedOn w:val="a6"/>
    <w:next w:val="a6"/>
    <w:autoRedefine/>
    <w:uiPriority w:val="39"/>
    <w:unhideWhenUsed/>
    <w:rsid w:val="00EF36C3"/>
    <w:pPr>
      <w:ind w:leftChars="1600" w:left="3360" w:rightChars="0" w:right="0"/>
    </w:pPr>
    <w:rPr>
      <w:rFonts w:ascii="Calibri" w:hAnsi="Calibri"/>
    </w:rPr>
  </w:style>
  <w:style w:type="table" w:customStyle="1" w:styleId="94">
    <w:name w:val="网格型9"/>
    <w:basedOn w:val="a8"/>
    <w:next w:val="af6"/>
    <w:uiPriority w:val="39"/>
    <w:rsid w:val="00D65331"/>
    <w:pPr>
      <w:ind w:leftChars="0" w:left="0"/>
      <w:jc w:val="left"/>
    </w:pPr>
    <w:rPr>
      <w:rFonts w:ascii="Times New Roman" w:hAnsi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a6"/>
    <w:next w:val="a6"/>
    <w:autoRedefine/>
    <w:uiPriority w:val="39"/>
    <w:unhideWhenUsed/>
    <w:rsid w:val="001E1DB2"/>
    <w:pPr>
      <w:spacing w:line="240" w:lineRule="auto"/>
      <w:ind w:leftChars="600" w:left="1260" w:rightChars="0" w:right="0"/>
    </w:pPr>
    <w:rPr>
      <w:rFonts w:asciiTheme="minorHAnsi" w:eastAsiaTheme="minorEastAsia" w:hAnsiTheme="minorHAnsi" w:cstheme="minorBidi"/>
      <w:sz w:val="21"/>
    </w:rPr>
  </w:style>
  <w:style w:type="paragraph" w:styleId="TOC5">
    <w:name w:val="toc 5"/>
    <w:basedOn w:val="a6"/>
    <w:next w:val="a6"/>
    <w:autoRedefine/>
    <w:uiPriority w:val="39"/>
    <w:unhideWhenUsed/>
    <w:rsid w:val="001E1DB2"/>
    <w:pPr>
      <w:spacing w:line="240" w:lineRule="auto"/>
      <w:ind w:leftChars="800" w:left="1680" w:rightChars="0" w:right="0"/>
    </w:pPr>
    <w:rPr>
      <w:rFonts w:asciiTheme="minorHAnsi" w:eastAsiaTheme="minorEastAsia" w:hAnsiTheme="minorHAnsi" w:cstheme="minorBidi"/>
      <w:sz w:val="21"/>
    </w:rPr>
  </w:style>
  <w:style w:type="paragraph" w:styleId="TOC6">
    <w:name w:val="toc 6"/>
    <w:basedOn w:val="a6"/>
    <w:next w:val="a6"/>
    <w:autoRedefine/>
    <w:uiPriority w:val="39"/>
    <w:unhideWhenUsed/>
    <w:rsid w:val="001E1DB2"/>
    <w:pPr>
      <w:spacing w:line="240" w:lineRule="auto"/>
      <w:ind w:leftChars="1000" w:left="2100" w:rightChars="0" w:right="0"/>
    </w:pPr>
    <w:rPr>
      <w:rFonts w:asciiTheme="minorHAnsi" w:eastAsiaTheme="minorEastAsia" w:hAnsiTheme="minorHAnsi" w:cstheme="minorBidi"/>
      <w:sz w:val="21"/>
    </w:rPr>
  </w:style>
  <w:style w:type="paragraph" w:styleId="TOC7">
    <w:name w:val="toc 7"/>
    <w:basedOn w:val="a6"/>
    <w:next w:val="a6"/>
    <w:autoRedefine/>
    <w:uiPriority w:val="39"/>
    <w:unhideWhenUsed/>
    <w:rsid w:val="001E1DB2"/>
    <w:pPr>
      <w:spacing w:line="240" w:lineRule="auto"/>
      <w:ind w:leftChars="1200" w:left="2520" w:rightChars="0" w:right="0"/>
    </w:pPr>
    <w:rPr>
      <w:rFonts w:asciiTheme="minorHAnsi" w:eastAsiaTheme="minorEastAsia" w:hAnsiTheme="minorHAnsi" w:cstheme="minorBidi"/>
      <w:sz w:val="21"/>
    </w:rPr>
  </w:style>
  <w:style w:type="paragraph" w:styleId="TOC8">
    <w:name w:val="toc 8"/>
    <w:basedOn w:val="a6"/>
    <w:next w:val="a6"/>
    <w:autoRedefine/>
    <w:uiPriority w:val="39"/>
    <w:unhideWhenUsed/>
    <w:rsid w:val="001E1DB2"/>
    <w:pPr>
      <w:spacing w:line="240" w:lineRule="auto"/>
      <w:ind w:leftChars="1400" w:left="2940" w:rightChars="0" w:right="0"/>
    </w:pPr>
    <w:rPr>
      <w:rFonts w:asciiTheme="minorHAnsi" w:eastAsiaTheme="minorEastAsia" w:hAnsiTheme="minorHAnsi" w:cstheme="minorBidi"/>
      <w:sz w:val="21"/>
    </w:rPr>
  </w:style>
  <w:style w:type="paragraph" w:styleId="TOC9">
    <w:name w:val="toc 9"/>
    <w:basedOn w:val="a6"/>
    <w:next w:val="a6"/>
    <w:autoRedefine/>
    <w:uiPriority w:val="39"/>
    <w:unhideWhenUsed/>
    <w:rsid w:val="001E1DB2"/>
    <w:pPr>
      <w:spacing w:line="240" w:lineRule="auto"/>
      <w:ind w:leftChars="1600" w:left="3360" w:rightChars="0" w:right="0"/>
    </w:pPr>
    <w:rPr>
      <w:rFonts w:asciiTheme="minorHAnsi" w:eastAsiaTheme="minorEastAsia" w:hAnsiTheme="minorHAnsi" w:cstheme="minorBidi"/>
      <w:sz w:val="21"/>
    </w:rPr>
  </w:style>
  <w:style w:type="paragraph" w:customStyle="1" w:styleId="310505">
    <w:name w:val="样式 标题 3三级样式 + 右侧:  1 字符 段前: 0.5 行 段后: 0.5 行"/>
    <w:basedOn w:val="32"/>
    <w:rsid w:val="00B705CD"/>
    <w:rPr>
      <w:rFonts w:cs="宋体"/>
      <w:bCs w:val="0"/>
      <w:szCs w:val="20"/>
    </w:rPr>
  </w:style>
  <w:style w:type="paragraph" w:customStyle="1" w:styleId="3105051">
    <w:name w:val="样式 标题 3三级样式 + 右侧:  1 字符 段前: 0.5 行 段后: 0.5 行1"/>
    <w:basedOn w:val="32"/>
    <w:rsid w:val="006114C2"/>
    <w:rPr>
      <w:rFonts w:cs="宋体"/>
      <w:bCs w:val="0"/>
      <w:szCs w:val="20"/>
    </w:rPr>
  </w:style>
  <w:style w:type="paragraph" w:customStyle="1" w:styleId="30420505">
    <w:name w:val="样式 标题 3三级样式 + 右侧:  0.42 厘米 段前: 0.5 行 段后: 0.5 行"/>
    <w:basedOn w:val="32"/>
    <w:rsid w:val="006114C2"/>
    <w:rPr>
      <w:rFonts w:cs="宋体"/>
      <w:bCs w:val="0"/>
      <w:szCs w:val="20"/>
    </w:rPr>
  </w:style>
  <w:style w:type="paragraph" w:customStyle="1" w:styleId="1815815173">
    <w:name w:val="样式 (中文) 黑体 左 右侧:  1 字符 段前: 8.15 磅 段后: 8.15 磅 行距: 多倍行距 1.73 ..."/>
    <w:basedOn w:val="a6"/>
    <w:rsid w:val="00806681"/>
    <w:pPr>
      <w:spacing w:before="163" w:after="163" w:line="415" w:lineRule="auto"/>
      <w:ind w:leftChars="0" w:left="0" w:rightChars="0" w:right="0"/>
      <w:jc w:val="left"/>
    </w:pPr>
    <w:rPr>
      <w:rFonts w:eastAsia="黑体" w:cs="宋体"/>
      <w:szCs w:val="20"/>
    </w:rPr>
  </w:style>
  <w:style w:type="paragraph" w:customStyle="1" w:styleId="30505">
    <w:name w:val="样式 标题 3三级样式 + 段前: 0.5 行 段后: 0.5 行"/>
    <w:basedOn w:val="32"/>
    <w:rsid w:val="0079329B"/>
    <w:rPr>
      <w:rFonts w:cs="宋体"/>
      <w:bCs w:val="0"/>
      <w:szCs w:val="20"/>
    </w:rPr>
  </w:style>
  <w:style w:type="paragraph" w:customStyle="1" w:styleId="305051">
    <w:name w:val="样式 标题 3三级样式 + 段前: 0.5 行 段后: 0.5 行1"/>
    <w:basedOn w:val="32"/>
    <w:qFormat/>
    <w:rsid w:val="0079329B"/>
    <w:rPr>
      <w:rFonts w:cs="宋体"/>
      <w:bCs w:val="0"/>
      <w:szCs w:val="20"/>
    </w:rPr>
  </w:style>
  <w:style w:type="paragraph" w:customStyle="1" w:styleId="305052">
    <w:name w:val="样式 标题 3三级样式 + 段前: 0.5 行 段后: 0.5 行2"/>
    <w:basedOn w:val="32"/>
    <w:rsid w:val="00FC0FCD"/>
    <w:pPr>
      <w:ind w:firstLineChars="200" w:firstLine="200"/>
    </w:pPr>
    <w:rPr>
      <w:rFonts w:cs="宋体"/>
      <w:bCs w:val="0"/>
      <w:szCs w:val="20"/>
    </w:rPr>
  </w:style>
  <w:style w:type="paragraph" w:customStyle="1" w:styleId="305053">
    <w:name w:val="样式 标题 3三级样式 + 段前: 0.5 行 段后: 0.5 行3"/>
    <w:basedOn w:val="32"/>
    <w:rsid w:val="00FC0FCD"/>
    <w:pPr>
      <w:ind w:firstLineChars="200" w:firstLine="200"/>
    </w:pPr>
    <w:rPr>
      <w:rFonts w:cs="宋体"/>
      <w:bCs w:val="0"/>
      <w:szCs w:val="20"/>
    </w:rPr>
  </w:style>
  <w:style w:type="paragraph" w:customStyle="1" w:styleId="31050505">
    <w:name w:val="样式 样式 标题 3三级样式 + 右侧:  1 字符 段前: 0.5 行 段后: 0.5 行 + 段前: 0.5 行 段后: ..."/>
    <w:basedOn w:val="310505"/>
    <w:rsid w:val="00FC0FCD"/>
    <w:pPr>
      <w:ind w:firstLineChars="200" w:firstLine="200"/>
    </w:pPr>
  </w:style>
  <w:style w:type="paragraph" w:customStyle="1" w:styleId="305054">
    <w:name w:val="样式 标题 3三级样式 + 段前: 0.5 行 段后: 0.5 行4"/>
    <w:basedOn w:val="32"/>
    <w:rsid w:val="0004066E"/>
    <w:pPr>
      <w:ind w:firstLineChars="200" w:firstLine="200"/>
    </w:pPr>
    <w:rPr>
      <w:rFonts w:cs="宋体"/>
      <w:bCs w:val="0"/>
      <w:szCs w:val="20"/>
    </w:rPr>
  </w:style>
  <w:style w:type="paragraph" w:styleId="HTML1">
    <w:name w:val="HTML Address"/>
    <w:basedOn w:val="a6"/>
    <w:link w:val="HTML2"/>
    <w:uiPriority w:val="99"/>
    <w:semiHidden/>
    <w:unhideWhenUsed/>
    <w:rsid w:val="006D6F1E"/>
    <w:rPr>
      <w:i/>
      <w:iCs/>
    </w:rPr>
  </w:style>
  <w:style w:type="character" w:customStyle="1" w:styleId="HTML2">
    <w:name w:val="HTML 地址 字符"/>
    <w:basedOn w:val="a7"/>
    <w:link w:val="HTML1"/>
    <w:uiPriority w:val="99"/>
    <w:semiHidden/>
    <w:rsid w:val="006D6F1E"/>
    <w:rPr>
      <w:rFonts w:ascii="Times New Roman" w:hAnsi="Times New Roman"/>
      <w:i/>
      <w:iCs/>
      <w:kern w:val="2"/>
      <w:sz w:val="24"/>
      <w:szCs w:val="22"/>
    </w:rPr>
  </w:style>
  <w:style w:type="character" w:customStyle="1" w:styleId="52">
    <w:name w:val="标题 5 字符"/>
    <w:basedOn w:val="a7"/>
    <w:link w:val="51"/>
    <w:uiPriority w:val="9"/>
    <w:semiHidden/>
    <w:rsid w:val="006D6F1E"/>
    <w:rPr>
      <w:rFonts w:ascii="Times New Roman" w:hAnsi="Times New Roman"/>
      <w:b/>
      <w:bCs/>
      <w:kern w:val="2"/>
      <w:sz w:val="28"/>
      <w:szCs w:val="28"/>
    </w:rPr>
  </w:style>
  <w:style w:type="character" w:customStyle="1" w:styleId="60">
    <w:name w:val="标题 6 字符"/>
    <w:basedOn w:val="a7"/>
    <w:link w:val="6"/>
    <w:uiPriority w:val="9"/>
    <w:semiHidden/>
    <w:rsid w:val="006D6F1E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7"/>
    <w:link w:val="7"/>
    <w:uiPriority w:val="9"/>
    <w:semiHidden/>
    <w:rsid w:val="006D6F1E"/>
    <w:rPr>
      <w:rFonts w:ascii="Times New Roman" w:hAnsi="Times New Roman"/>
      <w:b/>
      <w:bCs/>
      <w:kern w:val="2"/>
      <w:sz w:val="24"/>
      <w:szCs w:val="24"/>
    </w:rPr>
  </w:style>
  <w:style w:type="character" w:customStyle="1" w:styleId="80">
    <w:name w:val="标题 8 字符"/>
    <w:basedOn w:val="a7"/>
    <w:link w:val="8"/>
    <w:uiPriority w:val="9"/>
    <w:semiHidden/>
    <w:rsid w:val="006D6F1E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7"/>
    <w:link w:val="9"/>
    <w:uiPriority w:val="9"/>
    <w:semiHidden/>
    <w:rsid w:val="006D6F1E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fc">
    <w:name w:val="Salutation"/>
    <w:basedOn w:val="a6"/>
    <w:next w:val="a6"/>
    <w:link w:val="affd"/>
    <w:uiPriority w:val="99"/>
    <w:semiHidden/>
    <w:unhideWhenUsed/>
    <w:rsid w:val="006D6F1E"/>
  </w:style>
  <w:style w:type="character" w:customStyle="1" w:styleId="affd">
    <w:name w:val="称呼 字符"/>
    <w:basedOn w:val="a7"/>
    <w:link w:val="affc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e">
    <w:name w:val="Plain Text"/>
    <w:basedOn w:val="a6"/>
    <w:link w:val="afff"/>
    <w:uiPriority w:val="99"/>
    <w:semiHidden/>
    <w:unhideWhenUsed/>
    <w:rsid w:val="006D6F1E"/>
    <w:rPr>
      <w:rFonts w:ascii="宋体" w:hAnsi="Courier New" w:cs="Courier New"/>
      <w:sz w:val="21"/>
      <w:szCs w:val="21"/>
    </w:rPr>
  </w:style>
  <w:style w:type="character" w:customStyle="1" w:styleId="afff">
    <w:name w:val="纯文本 字符"/>
    <w:basedOn w:val="a7"/>
    <w:link w:val="affe"/>
    <w:uiPriority w:val="99"/>
    <w:semiHidden/>
    <w:rsid w:val="006D6F1E"/>
    <w:rPr>
      <w:rFonts w:ascii="宋体" w:hAnsi="Courier New" w:cs="Courier New"/>
      <w:kern w:val="2"/>
      <w:sz w:val="21"/>
      <w:szCs w:val="21"/>
    </w:rPr>
  </w:style>
  <w:style w:type="paragraph" w:styleId="afff0">
    <w:name w:val="E-mail Signature"/>
    <w:basedOn w:val="a6"/>
    <w:link w:val="afff1"/>
    <w:uiPriority w:val="99"/>
    <w:semiHidden/>
    <w:unhideWhenUsed/>
    <w:rsid w:val="006D6F1E"/>
  </w:style>
  <w:style w:type="character" w:customStyle="1" w:styleId="afff1">
    <w:name w:val="电子邮件签名 字符"/>
    <w:basedOn w:val="a7"/>
    <w:link w:val="afff0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f2">
    <w:name w:val="Subtitle"/>
    <w:basedOn w:val="a6"/>
    <w:next w:val="a6"/>
    <w:link w:val="afff3"/>
    <w:uiPriority w:val="11"/>
    <w:qFormat/>
    <w:rsid w:val="006D6F1E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fff3">
    <w:name w:val="副标题 字符"/>
    <w:basedOn w:val="a7"/>
    <w:link w:val="afff2"/>
    <w:uiPriority w:val="11"/>
    <w:rsid w:val="006D6F1E"/>
    <w:rPr>
      <w:rFonts w:asciiTheme="majorHAnsi" w:hAnsiTheme="majorHAnsi" w:cstheme="majorBidi"/>
      <w:b/>
      <w:bCs/>
      <w:kern w:val="28"/>
      <w:sz w:val="32"/>
      <w:szCs w:val="32"/>
    </w:rPr>
  </w:style>
  <w:style w:type="paragraph" w:styleId="afff4">
    <w:name w:val="macro"/>
    <w:link w:val="afff5"/>
    <w:uiPriority w:val="99"/>
    <w:semiHidden/>
    <w:unhideWhenUsed/>
    <w:rsid w:val="006D6F1E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rightChars="100" w:right="100"/>
      <w:jc w:val="left"/>
    </w:pPr>
    <w:rPr>
      <w:rFonts w:ascii="Courier New" w:hAnsi="Courier New" w:cs="Courier New"/>
      <w:kern w:val="2"/>
      <w:sz w:val="24"/>
      <w:szCs w:val="24"/>
    </w:rPr>
  </w:style>
  <w:style w:type="character" w:customStyle="1" w:styleId="afff5">
    <w:name w:val="宏文本 字符"/>
    <w:basedOn w:val="a7"/>
    <w:link w:val="afff4"/>
    <w:uiPriority w:val="99"/>
    <w:semiHidden/>
    <w:rsid w:val="006D6F1E"/>
    <w:rPr>
      <w:rFonts w:ascii="Courier New" w:hAnsi="Courier New" w:cs="Courier New"/>
      <w:kern w:val="2"/>
      <w:sz w:val="24"/>
      <w:szCs w:val="24"/>
    </w:rPr>
  </w:style>
  <w:style w:type="paragraph" w:styleId="afff6">
    <w:name w:val="envelope return"/>
    <w:basedOn w:val="a6"/>
    <w:uiPriority w:val="99"/>
    <w:semiHidden/>
    <w:unhideWhenUsed/>
    <w:rsid w:val="006D6F1E"/>
    <w:pPr>
      <w:snapToGrid w:val="0"/>
    </w:pPr>
    <w:rPr>
      <w:rFonts w:asciiTheme="majorHAnsi" w:eastAsiaTheme="majorEastAsia" w:hAnsiTheme="majorHAnsi" w:cstheme="majorBidi"/>
    </w:rPr>
  </w:style>
  <w:style w:type="paragraph" w:styleId="afff7">
    <w:name w:val="footnote text"/>
    <w:basedOn w:val="a6"/>
    <w:link w:val="afff8"/>
    <w:uiPriority w:val="99"/>
    <w:semiHidden/>
    <w:unhideWhenUsed/>
    <w:rsid w:val="006D6F1E"/>
    <w:pPr>
      <w:snapToGrid w:val="0"/>
      <w:jc w:val="left"/>
    </w:pPr>
    <w:rPr>
      <w:sz w:val="18"/>
      <w:szCs w:val="18"/>
    </w:rPr>
  </w:style>
  <w:style w:type="character" w:customStyle="1" w:styleId="afff8">
    <w:name w:val="脚注文本 字符"/>
    <w:basedOn w:val="a7"/>
    <w:link w:val="afff7"/>
    <w:uiPriority w:val="99"/>
    <w:semiHidden/>
    <w:rsid w:val="006D6F1E"/>
    <w:rPr>
      <w:rFonts w:ascii="Times New Roman" w:hAnsi="Times New Roman"/>
      <w:kern w:val="2"/>
      <w:sz w:val="18"/>
      <w:szCs w:val="18"/>
    </w:rPr>
  </w:style>
  <w:style w:type="paragraph" w:styleId="afff9">
    <w:name w:val="Closing"/>
    <w:basedOn w:val="a6"/>
    <w:link w:val="afffa"/>
    <w:uiPriority w:val="99"/>
    <w:semiHidden/>
    <w:unhideWhenUsed/>
    <w:rsid w:val="006D6F1E"/>
    <w:pPr>
      <w:ind w:leftChars="2100" w:left="2100"/>
    </w:pPr>
  </w:style>
  <w:style w:type="character" w:customStyle="1" w:styleId="afffa">
    <w:name w:val="结束语 字符"/>
    <w:basedOn w:val="a7"/>
    <w:link w:val="afff9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fb">
    <w:name w:val="List"/>
    <w:basedOn w:val="a6"/>
    <w:uiPriority w:val="99"/>
    <w:semiHidden/>
    <w:unhideWhenUsed/>
    <w:rsid w:val="006D6F1E"/>
    <w:pPr>
      <w:ind w:leftChars="0" w:left="200" w:hangingChars="200" w:hanging="200"/>
      <w:contextualSpacing/>
    </w:pPr>
  </w:style>
  <w:style w:type="paragraph" w:styleId="29">
    <w:name w:val="List 2"/>
    <w:basedOn w:val="a6"/>
    <w:uiPriority w:val="99"/>
    <w:semiHidden/>
    <w:unhideWhenUsed/>
    <w:rsid w:val="006D6F1E"/>
    <w:pPr>
      <w:ind w:leftChars="200" w:left="200" w:hangingChars="200" w:hanging="200"/>
      <w:contextualSpacing/>
    </w:pPr>
  </w:style>
  <w:style w:type="paragraph" w:styleId="36">
    <w:name w:val="List 3"/>
    <w:basedOn w:val="a6"/>
    <w:uiPriority w:val="99"/>
    <w:semiHidden/>
    <w:unhideWhenUsed/>
    <w:rsid w:val="006D6F1E"/>
    <w:pPr>
      <w:ind w:leftChars="400" w:left="400" w:hangingChars="200" w:hanging="200"/>
      <w:contextualSpacing/>
    </w:pPr>
  </w:style>
  <w:style w:type="paragraph" w:styleId="45">
    <w:name w:val="List 4"/>
    <w:basedOn w:val="a6"/>
    <w:uiPriority w:val="99"/>
    <w:semiHidden/>
    <w:unhideWhenUsed/>
    <w:rsid w:val="006D6F1E"/>
    <w:pPr>
      <w:ind w:leftChars="600" w:left="600" w:hangingChars="200" w:hanging="200"/>
      <w:contextualSpacing/>
    </w:pPr>
  </w:style>
  <w:style w:type="paragraph" w:styleId="55">
    <w:name w:val="List 5"/>
    <w:basedOn w:val="a6"/>
    <w:uiPriority w:val="99"/>
    <w:semiHidden/>
    <w:unhideWhenUsed/>
    <w:rsid w:val="006D6F1E"/>
    <w:pPr>
      <w:ind w:leftChars="800" w:left="800" w:hangingChars="200" w:hanging="200"/>
      <w:contextualSpacing/>
    </w:pPr>
  </w:style>
  <w:style w:type="paragraph" w:styleId="a">
    <w:name w:val="List Number"/>
    <w:basedOn w:val="a6"/>
    <w:uiPriority w:val="99"/>
    <w:semiHidden/>
    <w:unhideWhenUsed/>
    <w:rsid w:val="006D6F1E"/>
    <w:pPr>
      <w:numPr>
        <w:numId w:val="28"/>
      </w:numPr>
      <w:contextualSpacing/>
    </w:pPr>
  </w:style>
  <w:style w:type="paragraph" w:styleId="2">
    <w:name w:val="List Number 2"/>
    <w:basedOn w:val="a6"/>
    <w:uiPriority w:val="99"/>
    <w:semiHidden/>
    <w:unhideWhenUsed/>
    <w:rsid w:val="006D6F1E"/>
    <w:pPr>
      <w:numPr>
        <w:numId w:val="29"/>
      </w:numPr>
      <w:contextualSpacing/>
    </w:pPr>
  </w:style>
  <w:style w:type="paragraph" w:styleId="3">
    <w:name w:val="List Number 3"/>
    <w:basedOn w:val="a6"/>
    <w:uiPriority w:val="99"/>
    <w:semiHidden/>
    <w:unhideWhenUsed/>
    <w:rsid w:val="006D6F1E"/>
    <w:pPr>
      <w:numPr>
        <w:numId w:val="30"/>
      </w:numPr>
      <w:contextualSpacing/>
    </w:pPr>
  </w:style>
  <w:style w:type="paragraph" w:styleId="4">
    <w:name w:val="List Number 4"/>
    <w:basedOn w:val="a6"/>
    <w:uiPriority w:val="99"/>
    <w:semiHidden/>
    <w:unhideWhenUsed/>
    <w:rsid w:val="006D6F1E"/>
    <w:pPr>
      <w:numPr>
        <w:numId w:val="31"/>
      </w:numPr>
      <w:contextualSpacing/>
    </w:pPr>
  </w:style>
  <w:style w:type="paragraph" w:styleId="5">
    <w:name w:val="List Number 5"/>
    <w:basedOn w:val="a6"/>
    <w:uiPriority w:val="99"/>
    <w:semiHidden/>
    <w:unhideWhenUsed/>
    <w:rsid w:val="006D6F1E"/>
    <w:pPr>
      <w:numPr>
        <w:numId w:val="32"/>
      </w:numPr>
      <w:contextualSpacing/>
    </w:pPr>
  </w:style>
  <w:style w:type="paragraph" w:styleId="afffc">
    <w:name w:val="List Continue"/>
    <w:basedOn w:val="a6"/>
    <w:uiPriority w:val="99"/>
    <w:semiHidden/>
    <w:unhideWhenUsed/>
    <w:rsid w:val="006D6F1E"/>
    <w:pPr>
      <w:spacing w:after="120"/>
      <w:ind w:leftChars="200" w:left="420"/>
      <w:contextualSpacing/>
    </w:pPr>
  </w:style>
  <w:style w:type="paragraph" w:styleId="2a">
    <w:name w:val="List Continue 2"/>
    <w:basedOn w:val="a6"/>
    <w:uiPriority w:val="99"/>
    <w:semiHidden/>
    <w:unhideWhenUsed/>
    <w:rsid w:val="006D6F1E"/>
    <w:pPr>
      <w:spacing w:after="120"/>
      <w:ind w:leftChars="400" w:left="840"/>
      <w:contextualSpacing/>
    </w:pPr>
  </w:style>
  <w:style w:type="paragraph" w:styleId="37">
    <w:name w:val="List Continue 3"/>
    <w:basedOn w:val="a6"/>
    <w:uiPriority w:val="99"/>
    <w:semiHidden/>
    <w:unhideWhenUsed/>
    <w:rsid w:val="006D6F1E"/>
    <w:pPr>
      <w:spacing w:after="120"/>
      <w:ind w:leftChars="600" w:left="1260"/>
      <w:contextualSpacing/>
    </w:pPr>
  </w:style>
  <w:style w:type="paragraph" w:styleId="46">
    <w:name w:val="List Continue 4"/>
    <w:basedOn w:val="a6"/>
    <w:uiPriority w:val="99"/>
    <w:semiHidden/>
    <w:unhideWhenUsed/>
    <w:rsid w:val="006D6F1E"/>
    <w:pPr>
      <w:spacing w:after="120"/>
      <w:ind w:leftChars="800" w:left="1680"/>
      <w:contextualSpacing/>
    </w:pPr>
  </w:style>
  <w:style w:type="paragraph" w:styleId="56">
    <w:name w:val="List Continue 5"/>
    <w:basedOn w:val="a6"/>
    <w:uiPriority w:val="99"/>
    <w:semiHidden/>
    <w:unhideWhenUsed/>
    <w:rsid w:val="006D6F1E"/>
    <w:pPr>
      <w:spacing w:after="120"/>
      <w:ind w:leftChars="1000" w:left="2100"/>
      <w:contextualSpacing/>
    </w:pPr>
  </w:style>
  <w:style w:type="paragraph" w:styleId="a0">
    <w:name w:val="List Bullet"/>
    <w:basedOn w:val="a6"/>
    <w:uiPriority w:val="99"/>
    <w:semiHidden/>
    <w:unhideWhenUsed/>
    <w:rsid w:val="006D6F1E"/>
    <w:pPr>
      <w:numPr>
        <w:numId w:val="33"/>
      </w:numPr>
      <w:contextualSpacing/>
    </w:pPr>
  </w:style>
  <w:style w:type="paragraph" w:styleId="20">
    <w:name w:val="List Bullet 2"/>
    <w:basedOn w:val="a6"/>
    <w:uiPriority w:val="99"/>
    <w:semiHidden/>
    <w:unhideWhenUsed/>
    <w:rsid w:val="006D6F1E"/>
    <w:pPr>
      <w:numPr>
        <w:numId w:val="34"/>
      </w:numPr>
      <w:contextualSpacing/>
    </w:pPr>
  </w:style>
  <w:style w:type="paragraph" w:styleId="30">
    <w:name w:val="List Bullet 3"/>
    <w:basedOn w:val="a6"/>
    <w:uiPriority w:val="99"/>
    <w:semiHidden/>
    <w:unhideWhenUsed/>
    <w:rsid w:val="006D6F1E"/>
    <w:pPr>
      <w:numPr>
        <w:numId w:val="35"/>
      </w:numPr>
      <w:contextualSpacing/>
    </w:pPr>
  </w:style>
  <w:style w:type="paragraph" w:styleId="40">
    <w:name w:val="List Bullet 4"/>
    <w:basedOn w:val="a6"/>
    <w:uiPriority w:val="99"/>
    <w:semiHidden/>
    <w:unhideWhenUsed/>
    <w:rsid w:val="006D6F1E"/>
    <w:pPr>
      <w:numPr>
        <w:numId w:val="36"/>
      </w:numPr>
      <w:contextualSpacing/>
    </w:pPr>
  </w:style>
  <w:style w:type="paragraph" w:styleId="50">
    <w:name w:val="List Bullet 5"/>
    <w:basedOn w:val="a6"/>
    <w:uiPriority w:val="99"/>
    <w:semiHidden/>
    <w:unhideWhenUsed/>
    <w:rsid w:val="006D6F1E"/>
    <w:pPr>
      <w:numPr>
        <w:numId w:val="37"/>
      </w:numPr>
      <w:contextualSpacing/>
    </w:pPr>
  </w:style>
  <w:style w:type="paragraph" w:styleId="afffd">
    <w:name w:val="Intense Quote"/>
    <w:basedOn w:val="a6"/>
    <w:next w:val="a6"/>
    <w:link w:val="afffe"/>
    <w:uiPriority w:val="30"/>
    <w:qFormat/>
    <w:rsid w:val="006D6F1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e">
    <w:name w:val="明显引用 字符"/>
    <w:basedOn w:val="a7"/>
    <w:link w:val="afffd"/>
    <w:uiPriority w:val="30"/>
    <w:rsid w:val="006D6F1E"/>
    <w:rPr>
      <w:rFonts w:ascii="Times New Roman" w:hAnsi="Times New Roman"/>
      <w:i/>
      <w:iCs/>
      <w:color w:val="4F81BD" w:themeColor="accent1"/>
      <w:kern w:val="2"/>
      <w:sz w:val="24"/>
      <w:szCs w:val="22"/>
    </w:rPr>
  </w:style>
  <w:style w:type="paragraph" w:styleId="affff">
    <w:name w:val="annotation text"/>
    <w:basedOn w:val="a6"/>
    <w:link w:val="affff0"/>
    <w:uiPriority w:val="99"/>
    <w:semiHidden/>
    <w:unhideWhenUsed/>
    <w:rsid w:val="006D6F1E"/>
    <w:pPr>
      <w:jc w:val="left"/>
    </w:pPr>
  </w:style>
  <w:style w:type="character" w:customStyle="1" w:styleId="affff0">
    <w:name w:val="批注文字 字符"/>
    <w:basedOn w:val="a7"/>
    <w:link w:val="affff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ff1">
    <w:name w:val="annotation subject"/>
    <w:basedOn w:val="affff"/>
    <w:next w:val="affff"/>
    <w:link w:val="affff2"/>
    <w:uiPriority w:val="99"/>
    <w:semiHidden/>
    <w:unhideWhenUsed/>
    <w:rsid w:val="006D6F1E"/>
    <w:rPr>
      <w:b/>
      <w:bCs/>
    </w:rPr>
  </w:style>
  <w:style w:type="character" w:customStyle="1" w:styleId="affff2">
    <w:name w:val="批注主题 字符"/>
    <w:basedOn w:val="affff0"/>
    <w:link w:val="affff1"/>
    <w:uiPriority w:val="99"/>
    <w:semiHidden/>
    <w:rsid w:val="006D6F1E"/>
    <w:rPr>
      <w:rFonts w:ascii="Times New Roman" w:hAnsi="Times New Roman"/>
      <w:b/>
      <w:bCs/>
      <w:kern w:val="2"/>
      <w:sz w:val="24"/>
      <w:szCs w:val="22"/>
    </w:rPr>
  </w:style>
  <w:style w:type="paragraph" w:styleId="affff3">
    <w:name w:val="Normal (Web)"/>
    <w:basedOn w:val="a6"/>
    <w:uiPriority w:val="99"/>
    <w:semiHidden/>
    <w:unhideWhenUsed/>
    <w:rsid w:val="006D6F1E"/>
    <w:rPr>
      <w:szCs w:val="24"/>
    </w:rPr>
  </w:style>
  <w:style w:type="paragraph" w:styleId="affff4">
    <w:name w:val="Signature"/>
    <w:basedOn w:val="a6"/>
    <w:link w:val="affff5"/>
    <w:uiPriority w:val="99"/>
    <w:semiHidden/>
    <w:unhideWhenUsed/>
    <w:rsid w:val="006D6F1E"/>
    <w:pPr>
      <w:ind w:leftChars="2100" w:left="2100"/>
    </w:pPr>
  </w:style>
  <w:style w:type="character" w:customStyle="1" w:styleId="affff5">
    <w:name w:val="签名 字符"/>
    <w:basedOn w:val="a7"/>
    <w:link w:val="affff4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ff6">
    <w:name w:val="Date"/>
    <w:basedOn w:val="a6"/>
    <w:next w:val="a6"/>
    <w:link w:val="affff7"/>
    <w:uiPriority w:val="99"/>
    <w:semiHidden/>
    <w:unhideWhenUsed/>
    <w:rsid w:val="006D6F1E"/>
    <w:pPr>
      <w:ind w:leftChars="2500" w:left="2500"/>
    </w:pPr>
  </w:style>
  <w:style w:type="character" w:customStyle="1" w:styleId="affff7">
    <w:name w:val="日期 字符"/>
    <w:basedOn w:val="a7"/>
    <w:link w:val="affff6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ff8">
    <w:name w:val="envelope address"/>
    <w:basedOn w:val="a6"/>
    <w:uiPriority w:val="99"/>
    <w:semiHidden/>
    <w:unhideWhenUsed/>
    <w:rsid w:val="006D6F1E"/>
    <w:pPr>
      <w:framePr w:w="7920" w:h="1980" w:hRule="exact" w:hSpace="180" w:wrap="auto" w:hAnchor="page" w:xAlign="center" w:yAlign="bottom"/>
      <w:snapToGrid w:val="0"/>
      <w:ind w:leftChars="1400" w:left="1400"/>
    </w:pPr>
    <w:rPr>
      <w:rFonts w:asciiTheme="majorHAnsi" w:eastAsiaTheme="majorEastAsia" w:hAnsiTheme="majorHAnsi" w:cstheme="majorBidi"/>
      <w:szCs w:val="24"/>
    </w:rPr>
  </w:style>
  <w:style w:type="paragraph" w:styleId="affff9">
    <w:name w:val="Bibliography"/>
    <w:basedOn w:val="a6"/>
    <w:next w:val="a6"/>
    <w:uiPriority w:val="37"/>
    <w:semiHidden/>
    <w:unhideWhenUsed/>
    <w:rsid w:val="006D6F1E"/>
  </w:style>
  <w:style w:type="paragraph" w:styleId="18">
    <w:name w:val="index 1"/>
    <w:basedOn w:val="a6"/>
    <w:next w:val="a6"/>
    <w:autoRedefine/>
    <w:uiPriority w:val="99"/>
    <w:semiHidden/>
    <w:unhideWhenUsed/>
    <w:rsid w:val="006D6F1E"/>
    <w:pPr>
      <w:ind w:left="0"/>
    </w:pPr>
  </w:style>
  <w:style w:type="paragraph" w:styleId="2b">
    <w:name w:val="index 2"/>
    <w:basedOn w:val="a6"/>
    <w:next w:val="a6"/>
    <w:autoRedefine/>
    <w:uiPriority w:val="99"/>
    <w:semiHidden/>
    <w:unhideWhenUsed/>
    <w:rsid w:val="006D6F1E"/>
    <w:pPr>
      <w:ind w:leftChars="200" w:left="200"/>
    </w:pPr>
  </w:style>
  <w:style w:type="paragraph" w:styleId="38">
    <w:name w:val="index 3"/>
    <w:basedOn w:val="a6"/>
    <w:next w:val="a6"/>
    <w:autoRedefine/>
    <w:uiPriority w:val="99"/>
    <w:semiHidden/>
    <w:unhideWhenUsed/>
    <w:rsid w:val="006D6F1E"/>
    <w:pPr>
      <w:ind w:leftChars="400" w:left="400"/>
    </w:pPr>
  </w:style>
  <w:style w:type="paragraph" w:styleId="47">
    <w:name w:val="index 4"/>
    <w:basedOn w:val="a6"/>
    <w:next w:val="a6"/>
    <w:autoRedefine/>
    <w:uiPriority w:val="99"/>
    <w:semiHidden/>
    <w:unhideWhenUsed/>
    <w:rsid w:val="006D6F1E"/>
    <w:pPr>
      <w:ind w:leftChars="600" w:left="600"/>
    </w:pPr>
  </w:style>
  <w:style w:type="paragraph" w:styleId="57">
    <w:name w:val="index 5"/>
    <w:basedOn w:val="a6"/>
    <w:next w:val="a6"/>
    <w:autoRedefine/>
    <w:uiPriority w:val="99"/>
    <w:semiHidden/>
    <w:unhideWhenUsed/>
    <w:rsid w:val="006D6F1E"/>
    <w:pPr>
      <w:ind w:leftChars="800" w:left="800"/>
    </w:pPr>
  </w:style>
  <w:style w:type="paragraph" w:styleId="64">
    <w:name w:val="index 6"/>
    <w:basedOn w:val="a6"/>
    <w:next w:val="a6"/>
    <w:autoRedefine/>
    <w:uiPriority w:val="99"/>
    <w:semiHidden/>
    <w:unhideWhenUsed/>
    <w:rsid w:val="006D6F1E"/>
    <w:pPr>
      <w:ind w:leftChars="1000" w:left="1000"/>
    </w:pPr>
  </w:style>
  <w:style w:type="paragraph" w:styleId="74">
    <w:name w:val="index 7"/>
    <w:basedOn w:val="a6"/>
    <w:next w:val="a6"/>
    <w:autoRedefine/>
    <w:uiPriority w:val="99"/>
    <w:semiHidden/>
    <w:unhideWhenUsed/>
    <w:rsid w:val="006D6F1E"/>
    <w:pPr>
      <w:ind w:leftChars="1200" w:left="1200"/>
    </w:pPr>
  </w:style>
  <w:style w:type="paragraph" w:styleId="84">
    <w:name w:val="index 8"/>
    <w:basedOn w:val="a6"/>
    <w:next w:val="a6"/>
    <w:autoRedefine/>
    <w:uiPriority w:val="99"/>
    <w:semiHidden/>
    <w:unhideWhenUsed/>
    <w:rsid w:val="006D6F1E"/>
    <w:pPr>
      <w:ind w:leftChars="1400" w:left="1400"/>
    </w:pPr>
  </w:style>
  <w:style w:type="paragraph" w:styleId="95">
    <w:name w:val="index 9"/>
    <w:basedOn w:val="a6"/>
    <w:next w:val="a6"/>
    <w:autoRedefine/>
    <w:uiPriority w:val="99"/>
    <w:semiHidden/>
    <w:unhideWhenUsed/>
    <w:rsid w:val="006D6F1E"/>
    <w:pPr>
      <w:ind w:leftChars="1600" w:left="1600"/>
    </w:pPr>
  </w:style>
  <w:style w:type="paragraph" w:styleId="affffa">
    <w:name w:val="index heading"/>
    <w:basedOn w:val="a6"/>
    <w:next w:val="18"/>
    <w:uiPriority w:val="99"/>
    <w:semiHidden/>
    <w:unhideWhenUsed/>
    <w:rsid w:val="006D6F1E"/>
    <w:rPr>
      <w:rFonts w:asciiTheme="majorHAnsi" w:eastAsiaTheme="majorEastAsia" w:hAnsiTheme="majorHAnsi" w:cstheme="majorBidi"/>
      <w:b/>
      <w:bCs/>
    </w:rPr>
  </w:style>
  <w:style w:type="paragraph" w:styleId="affffb">
    <w:name w:val="Block Text"/>
    <w:basedOn w:val="a6"/>
    <w:uiPriority w:val="99"/>
    <w:semiHidden/>
    <w:unhideWhenUsed/>
    <w:rsid w:val="006D6F1E"/>
    <w:pPr>
      <w:spacing w:after="120"/>
      <w:ind w:leftChars="700" w:left="1440" w:rightChars="700" w:right="1440"/>
    </w:pPr>
  </w:style>
  <w:style w:type="paragraph" w:styleId="affffc">
    <w:name w:val="Message Header"/>
    <w:basedOn w:val="a6"/>
    <w:link w:val="affffd"/>
    <w:uiPriority w:val="99"/>
    <w:semiHidden/>
    <w:unhideWhenUsed/>
    <w:rsid w:val="006D6F1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  <w:szCs w:val="24"/>
    </w:rPr>
  </w:style>
  <w:style w:type="character" w:customStyle="1" w:styleId="affffd">
    <w:name w:val="信息标题 字符"/>
    <w:basedOn w:val="a7"/>
    <w:link w:val="affffc"/>
    <w:uiPriority w:val="99"/>
    <w:semiHidden/>
    <w:rsid w:val="006D6F1E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fe">
    <w:name w:val="table of authorities"/>
    <w:basedOn w:val="a6"/>
    <w:next w:val="a6"/>
    <w:uiPriority w:val="99"/>
    <w:semiHidden/>
    <w:unhideWhenUsed/>
    <w:rsid w:val="006D6F1E"/>
    <w:pPr>
      <w:ind w:leftChars="200" w:left="420"/>
    </w:pPr>
  </w:style>
  <w:style w:type="paragraph" w:styleId="afffff">
    <w:name w:val="toa heading"/>
    <w:basedOn w:val="a6"/>
    <w:next w:val="a6"/>
    <w:uiPriority w:val="99"/>
    <w:semiHidden/>
    <w:unhideWhenUsed/>
    <w:rsid w:val="006D6F1E"/>
    <w:pPr>
      <w:spacing w:before="120"/>
    </w:pPr>
    <w:rPr>
      <w:rFonts w:asciiTheme="majorHAnsi" w:hAnsiTheme="majorHAnsi" w:cstheme="majorBidi"/>
      <w:szCs w:val="24"/>
    </w:rPr>
  </w:style>
  <w:style w:type="paragraph" w:styleId="afffff0">
    <w:name w:val="Body Text"/>
    <w:basedOn w:val="a6"/>
    <w:link w:val="afffff1"/>
    <w:uiPriority w:val="99"/>
    <w:semiHidden/>
    <w:unhideWhenUsed/>
    <w:rsid w:val="006D6F1E"/>
    <w:pPr>
      <w:spacing w:after="120"/>
    </w:pPr>
  </w:style>
  <w:style w:type="character" w:customStyle="1" w:styleId="afffff1">
    <w:name w:val="正文文本 字符"/>
    <w:basedOn w:val="a7"/>
    <w:link w:val="afffff0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fff2">
    <w:name w:val="Body Text First Indent"/>
    <w:basedOn w:val="afffff0"/>
    <w:link w:val="afffff3"/>
    <w:uiPriority w:val="99"/>
    <w:semiHidden/>
    <w:unhideWhenUsed/>
    <w:rsid w:val="006D6F1E"/>
    <w:pPr>
      <w:ind w:firstLineChars="100" w:firstLine="420"/>
    </w:pPr>
  </w:style>
  <w:style w:type="character" w:customStyle="1" w:styleId="afffff3">
    <w:name w:val="正文文本首行缩进 字符"/>
    <w:basedOn w:val="afffff1"/>
    <w:link w:val="afffff2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fff4">
    <w:name w:val="Body Text Indent"/>
    <w:basedOn w:val="a6"/>
    <w:link w:val="afffff5"/>
    <w:uiPriority w:val="99"/>
    <w:semiHidden/>
    <w:unhideWhenUsed/>
    <w:rsid w:val="006D6F1E"/>
    <w:pPr>
      <w:spacing w:after="120"/>
      <w:ind w:leftChars="200" w:left="420"/>
    </w:pPr>
  </w:style>
  <w:style w:type="character" w:customStyle="1" w:styleId="afffff5">
    <w:name w:val="正文文本缩进 字符"/>
    <w:basedOn w:val="a7"/>
    <w:link w:val="afffff4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2c">
    <w:name w:val="Body Text First Indent 2"/>
    <w:basedOn w:val="afffff4"/>
    <w:link w:val="2d"/>
    <w:uiPriority w:val="99"/>
    <w:semiHidden/>
    <w:unhideWhenUsed/>
    <w:rsid w:val="006D6F1E"/>
    <w:pPr>
      <w:ind w:firstLineChars="200" w:firstLine="420"/>
    </w:pPr>
  </w:style>
  <w:style w:type="character" w:customStyle="1" w:styleId="2d">
    <w:name w:val="正文文本首行缩进 2 字符"/>
    <w:basedOn w:val="afffff5"/>
    <w:link w:val="2c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afffff6">
    <w:name w:val="Normal Indent"/>
    <w:basedOn w:val="a6"/>
    <w:uiPriority w:val="99"/>
    <w:semiHidden/>
    <w:unhideWhenUsed/>
    <w:rsid w:val="006D6F1E"/>
    <w:pPr>
      <w:ind w:firstLineChars="200" w:firstLine="420"/>
    </w:pPr>
  </w:style>
  <w:style w:type="paragraph" w:styleId="2e">
    <w:name w:val="Body Text 2"/>
    <w:basedOn w:val="a6"/>
    <w:link w:val="2f"/>
    <w:uiPriority w:val="99"/>
    <w:semiHidden/>
    <w:unhideWhenUsed/>
    <w:rsid w:val="006D6F1E"/>
    <w:pPr>
      <w:spacing w:after="120" w:line="480" w:lineRule="auto"/>
    </w:pPr>
  </w:style>
  <w:style w:type="character" w:customStyle="1" w:styleId="2f">
    <w:name w:val="正文文本 2 字符"/>
    <w:basedOn w:val="a7"/>
    <w:link w:val="2e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39">
    <w:name w:val="Body Text 3"/>
    <w:basedOn w:val="a6"/>
    <w:link w:val="3a"/>
    <w:uiPriority w:val="99"/>
    <w:semiHidden/>
    <w:unhideWhenUsed/>
    <w:rsid w:val="006D6F1E"/>
    <w:pPr>
      <w:spacing w:after="120"/>
    </w:pPr>
    <w:rPr>
      <w:sz w:val="16"/>
      <w:szCs w:val="16"/>
    </w:rPr>
  </w:style>
  <w:style w:type="character" w:customStyle="1" w:styleId="3a">
    <w:name w:val="正文文本 3 字符"/>
    <w:basedOn w:val="a7"/>
    <w:link w:val="39"/>
    <w:uiPriority w:val="99"/>
    <w:semiHidden/>
    <w:rsid w:val="006D6F1E"/>
    <w:rPr>
      <w:rFonts w:ascii="Times New Roman" w:hAnsi="Times New Roman"/>
      <w:kern w:val="2"/>
      <w:sz w:val="16"/>
      <w:szCs w:val="16"/>
    </w:rPr>
  </w:style>
  <w:style w:type="paragraph" w:styleId="2f0">
    <w:name w:val="Body Text Indent 2"/>
    <w:basedOn w:val="a6"/>
    <w:link w:val="2f1"/>
    <w:uiPriority w:val="99"/>
    <w:semiHidden/>
    <w:unhideWhenUsed/>
    <w:rsid w:val="006D6F1E"/>
    <w:pPr>
      <w:spacing w:after="120" w:line="480" w:lineRule="auto"/>
      <w:ind w:leftChars="200" w:left="420"/>
    </w:pPr>
  </w:style>
  <w:style w:type="character" w:customStyle="1" w:styleId="2f1">
    <w:name w:val="正文文本缩进 2 字符"/>
    <w:basedOn w:val="a7"/>
    <w:link w:val="2f0"/>
    <w:uiPriority w:val="99"/>
    <w:semiHidden/>
    <w:rsid w:val="006D6F1E"/>
    <w:rPr>
      <w:rFonts w:ascii="Times New Roman" w:hAnsi="Times New Roman"/>
      <w:kern w:val="2"/>
      <w:sz w:val="24"/>
      <w:szCs w:val="22"/>
    </w:rPr>
  </w:style>
  <w:style w:type="paragraph" w:styleId="3b">
    <w:name w:val="Body Text Indent 3"/>
    <w:basedOn w:val="a6"/>
    <w:link w:val="3c"/>
    <w:uiPriority w:val="99"/>
    <w:semiHidden/>
    <w:unhideWhenUsed/>
    <w:rsid w:val="006D6F1E"/>
    <w:pPr>
      <w:spacing w:after="120"/>
      <w:ind w:leftChars="200" w:left="420"/>
    </w:pPr>
    <w:rPr>
      <w:sz w:val="16"/>
      <w:szCs w:val="16"/>
    </w:rPr>
  </w:style>
  <w:style w:type="character" w:customStyle="1" w:styleId="3c">
    <w:name w:val="正文文本缩进 3 字符"/>
    <w:basedOn w:val="a7"/>
    <w:link w:val="3b"/>
    <w:uiPriority w:val="99"/>
    <w:semiHidden/>
    <w:rsid w:val="006D6F1E"/>
    <w:rPr>
      <w:rFonts w:ascii="Times New Roman" w:hAnsi="Times New Roman"/>
      <w:kern w:val="2"/>
      <w:sz w:val="16"/>
      <w:szCs w:val="16"/>
    </w:rPr>
  </w:style>
  <w:style w:type="paragraph" w:styleId="afffff7">
    <w:name w:val="Note Heading"/>
    <w:basedOn w:val="a6"/>
    <w:next w:val="a6"/>
    <w:link w:val="afffff8"/>
    <w:uiPriority w:val="99"/>
    <w:semiHidden/>
    <w:unhideWhenUsed/>
    <w:rsid w:val="006D6F1E"/>
    <w:pPr>
      <w:jc w:val="center"/>
    </w:pPr>
  </w:style>
  <w:style w:type="character" w:customStyle="1" w:styleId="afffff8">
    <w:name w:val="注释标题 字符"/>
    <w:basedOn w:val="a7"/>
    <w:link w:val="afffff7"/>
    <w:uiPriority w:val="99"/>
    <w:semiHidden/>
    <w:rsid w:val="006D6F1E"/>
    <w:rPr>
      <w:rFonts w:ascii="Times New Roman" w:hAnsi="Times New Roman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3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2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6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8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36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15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185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21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53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642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0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5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5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55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ngjb\Documents\&#27169;&#26495;\WORD&#35774;&#35745;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A9EBE0-65E4-4369-AD56-F0387A60D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WORD设计文档模板</Template>
  <TotalTime>7</TotalTime>
  <Pages>1</Pages>
  <Words>400</Words>
  <Characters>2286</Characters>
  <Application>Microsoft Office Word</Application>
  <DocSecurity>0</DocSecurity>
  <Lines>19</Lines>
  <Paragraphs>5</Paragraphs>
  <ScaleCrop>false</ScaleCrop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guangming guo</dc:creator>
  <cp:keywords/>
  <dc:description/>
  <cp:lastModifiedBy>BoBo</cp:lastModifiedBy>
  <cp:revision>4</cp:revision>
  <cp:lastPrinted>2017-06-05T14:21:00Z</cp:lastPrinted>
  <dcterms:created xsi:type="dcterms:W3CDTF">2018-09-12T08:43:00Z</dcterms:created>
  <dcterms:modified xsi:type="dcterms:W3CDTF">2018-09-17T10:12:00Z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379275608</vt:i4>
  </property>
</Properties>
</file>